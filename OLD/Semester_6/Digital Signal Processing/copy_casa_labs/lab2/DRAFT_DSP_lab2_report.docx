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554A" w:rsidRPr="008B5277" w:rsidRDefault="00C6554A" w:rsidP="00C6554A">
      <w:pPr>
        <w:pStyle w:val="Photo"/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bookmarkEnd w:id="0"/>
    <w:bookmarkEnd w:id="1"/>
    <w:bookmarkEnd w:id="2"/>
    <w:bookmarkEnd w:id="3"/>
    <w:bookmarkEnd w:id="4"/>
    <w:p w:rsidR="00C6554A" w:rsidRDefault="00BB47BC" w:rsidP="00C6554A">
      <w:pPr>
        <w:pStyle w:val="Title"/>
      </w:pPr>
      <w:r>
        <w:t>Digital Signal Processing</w:t>
      </w:r>
    </w:p>
    <w:p w:rsidR="00C6554A" w:rsidRPr="00D5413C" w:rsidRDefault="00BB47BC" w:rsidP="00C6554A">
      <w:pPr>
        <w:pStyle w:val="Subtitle"/>
      </w:pPr>
      <w:r>
        <w:t>Lab 2 report</w:t>
      </w:r>
    </w:p>
    <w:p w:rsidR="00C6554A" w:rsidRPr="00BB47BC" w:rsidRDefault="00BB47BC" w:rsidP="00C6554A">
      <w:pPr>
        <w:pStyle w:val="ContactInfo"/>
        <w:rPr>
          <w:lang w:val="it-IT"/>
        </w:rPr>
      </w:pPr>
      <w:r w:rsidRPr="00BB47BC">
        <w:rPr>
          <w:lang w:val="it-IT"/>
        </w:rPr>
        <w:t>Marco Casagrande – Julius Rauscher</w:t>
      </w:r>
      <w:r w:rsidR="00C6554A" w:rsidRPr="00BB47BC">
        <w:rPr>
          <w:lang w:val="it-IT"/>
        </w:rPr>
        <w:t xml:space="preserve"> | </w:t>
      </w:r>
      <w:r w:rsidRPr="00BB47BC">
        <w:rPr>
          <w:lang w:val="it-IT"/>
        </w:rPr>
        <w:t>IE6-DSP</w:t>
      </w:r>
      <w:r w:rsidR="00C6554A" w:rsidRPr="00BB47BC">
        <w:rPr>
          <w:lang w:val="it-IT"/>
        </w:rPr>
        <w:t xml:space="preserve"> | </w:t>
      </w:r>
      <w:r w:rsidRPr="00BB47BC">
        <w:rPr>
          <w:lang w:val="it-IT"/>
        </w:rPr>
        <w:t>2</w:t>
      </w:r>
      <w:r>
        <w:rPr>
          <w:lang w:val="it-IT"/>
        </w:rPr>
        <w:t>5.4.17</w:t>
      </w:r>
      <w:r w:rsidR="00C6554A" w:rsidRPr="00BB47BC">
        <w:rPr>
          <w:lang w:val="it-IT"/>
        </w:rPr>
        <w:br w:type="page"/>
      </w:r>
    </w:p>
    <w:p w:rsidR="009229EF" w:rsidRDefault="009229EF">
      <w:pPr>
        <w:rPr>
          <w:rFonts w:asciiTheme="majorHAnsi" w:eastAsiaTheme="majorEastAsia" w:hAnsiTheme="majorHAnsi" w:cstheme="majorBidi"/>
          <w:color w:val="007789" w:themeColor="accent1" w:themeShade="BF"/>
          <w:sz w:val="32"/>
        </w:rPr>
      </w:pPr>
      <w:r>
        <w:lastRenderedPageBreak/>
        <w:br w:type="page"/>
      </w:r>
    </w:p>
    <w:sdt>
      <w:sdtPr>
        <w:id w:val="170713277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595959" w:themeColor="text1" w:themeTint="A6"/>
          <w:sz w:val="22"/>
          <w:szCs w:val="22"/>
        </w:rPr>
      </w:sdtEndPr>
      <w:sdtContent>
        <w:p w:rsidR="009229EF" w:rsidRDefault="009229EF">
          <w:pPr>
            <w:pStyle w:val="TOCHeading"/>
          </w:pPr>
          <w:r>
            <w:t>Contents</w:t>
          </w:r>
        </w:p>
        <w:p w:rsidR="009229EF" w:rsidRDefault="009229EF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848645" w:history="1">
            <w:r w:rsidRPr="00333441">
              <w:rPr>
                <w:rStyle w:val="Hyperlink"/>
                <w:noProof/>
              </w:rPr>
              <w:t>Attachment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_Toc481848645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9EF" w:rsidRDefault="009229EF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481848646" w:history="1">
            <w:r w:rsidRPr="00333441">
              <w:rPr>
                <w:rStyle w:val="Hyperlink"/>
                <w:noProof/>
              </w:rPr>
              <w:t>Calculations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_Toc481848646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9EF" w:rsidRDefault="009229EF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481848647" w:history="1">
            <w:r w:rsidRPr="00333441">
              <w:rPr>
                <w:rStyle w:val="Hyperlink"/>
                <w:noProof/>
              </w:rPr>
              <w:t>Attachment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_Toc481848647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9EF" w:rsidRDefault="009229EF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481848648" w:history="1">
            <w:r w:rsidRPr="00333441">
              <w:rPr>
                <w:rStyle w:val="Hyperlink"/>
                <w:noProof/>
              </w:rPr>
              <w:t>Input sequence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_Toc481848648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9EF" w:rsidRDefault="009229EF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481848649" w:history="1">
            <w:r w:rsidRPr="00333441">
              <w:rPr>
                <w:rStyle w:val="Hyperlink"/>
                <w:noProof/>
              </w:rPr>
              <w:t>Calulation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_Toc481848649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9EF" w:rsidRDefault="009229EF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481848650" w:history="1">
            <w:r w:rsidRPr="00333441">
              <w:rPr>
                <w:rStyle w:val="Hyperlink"/>
                <w:noProof/>
              </w:rPr>
              <w:t>MATLAB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_Toc481848650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9EF" w:rsidRDefault="009229EF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481848651" w:history="1">
            <w:r w:rsidRPr="00333441">
              <w:rPr>
                <w:rStyle w:val="Hyperlink"/>
                <w:noProof/>
              </w:rPr>
              <w:t>MATLAB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_Toc481848651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9EF" w:rsidRDefault="009229EF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481848652" w:history="1">
            <w:r w:rsidRPr="00333441">
              <w:rPr>
                <w:rStyle w:val="Hyperlink"/>
                <w:noProof/>
              </w:rPr>
              <w:t>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_Toc481848652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9EF" w:rsidRDefault="009229EF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481848653" w:history="1">
            <w:r w:rsidRPr="00333441">
              <w:rPr>
                <w:rStyle w:val="Hyperlink"/>
                <w:noProof/>
              </w:rPr>
              <w:t>Attachment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_Toc481848653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9EF" w:rsidRDefault="009229EF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481848654" w:history="1">
            <w:r w:rsidRPr="00333441">
              <w:rPr>
                <w:rStyle w:val="Hyperlink"/>
                <w:noProof/>
              </w:rPr>
              <w:t>Input sequence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_Toc481848654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9EF" w:rsidRDefault="009229EF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481848655" w:history="1">
            <w:r w:rsidRPr="00333441">
              <w:rPr>
                <w:rStyle w:val="Hyperlink"/>
                <w:noProof/>
              </w:rPr>
              <w:t>Calulation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_Toc481848655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9EF" w:rsidRDefault="009229EF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481848656" w:history="1">
            <w:r w:rsidRPr="00333441">
              <w:rPr>
                <w:rStyle w:val="Hyperlink"/>
                <w:noProof/>
              </w:rPr>
              <w:t>MATLAB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_Toc481848656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9EF" w:rsidRDefault="009229EF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481848657" w:history="1">
            <w:r w:rsidRPr="00333441">
              <w:rPr>
                <w:rStyle w:val="Hyperlink"/>
                <w:noProof/>
              </w:rPr>
              <w:t>MATLAB 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_Toc481848657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9EF" w:rsidRDefault="009229EF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481848658" w:history="1">
            <w:r w:rsidRPr="00333441">
              <w:rPr>
                <w:rStyle w:val="Hyperlink"/>
                <w:noProof/>
              </w:rPr>
              <w:t>Comments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_Toc481848658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9EF" w:rsidRDefault="009229EF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481848659" w:history="1">
            <w:r w:rsidRPr="00333441">
              <w:rPr>
                <w:rStyle w:val="Hyperlink"/>
                <w:noProof/>
              </w:rPr>
              <w:t>Question 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_Toc481848659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9EF" w:rsidRDefault="009229EF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481848660" w:history="1">
            <w:r w:rsidRPr="00333441">
              <w:rPr>
                <w:rStyle w:val="Hyperlink"/>
                <w:noProof/>
              </w:rPr>
              <w:t>Question 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_Toc481848660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9EF" w:rsidRDefault="009229EF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481848661" w:history="1">
            <w:r w:rsidRPr="00333441">
              <w:rPr>
                <w:rStyle w:val="Hyperlink"/>
                <w:noProof/>
              </w:rPr>
              <w:t>Question 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_Toc481848661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9EF" w:rsidRDefault="009229EF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481848662" w:history="1">
            <w:r w:rsidRPr="00333441">
              <w:rPr>
                <w:rStyle w:val="Hyperlink"/>
                <w:noProof/>
              </w:rPr>
              <w:t>Attachment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_Toc481848662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9EF" w:rsidRDefault="009229EF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481848663" w:history="1">
            <w:r w:rsidRPr="00333441">
              <w:rPr>
                <w:rStyle w:val="Hyperlink"/>
                <w:noProof/>
              </w:rPr>
              <w:t>Input sequence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_Toc481848663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9EF" w:rsidRDefault="009229EF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481848664" w:history="1">
            <w:r w:rsidRPr="00333441">
              <w:rPr>
                <w:rStyle w:val="Hyperlink"/>
                <w:noProof/>
              </w:rPr>
              <w:t>DSK6713 output - overflow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_Toc481848664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9EF" w:rsidRDefault="009229EF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481848665" w:history="1">
            <w:r w:rsidRPr="00333441">
              <w:rPr>
                <w:rStyle w:val="Hyperlink"/>
                <w:noProof/>
              </w:rPr>
              <w:t>Butterfly rescaling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_Toc481848665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9EF" w:rsidRDefault="009229EF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481848666" w:history="1">
            <w:r w:rsidRPr="00333441">
              <w:rPr>
                <w:rStyle w:val="Hyperlink"/>
                <w:noProof/>
              </w:rPr>
              <w:t>DSK6713 output – no overflow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_Toc481848666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9EF" w:rsidRDefault="009229EF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481848667" w:history="1">
            <w:r w:rsidRPr="00333441">
              <w:rPr>
                <w:rStyle w:val="Hyperlink"/>
                <w:noProof/>
              </w:rPr>
              <w:t>Attachment 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_Toc481848667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9EF" w:rsidRDefault="009229EF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481848668" w:history="1">
            <w:r w:rsidRPr="00333441">
              <w:rPr>
                <w:rStyle w:val="Hyperlink"/>
                <w:noProof/>
              </w:rPr>
              <w:t>Attachment 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_Toc481848668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9EF" w:rsidRDefault="009229EF">
          <w:pPr>
            <w:pStyle w:val="TOC1"/>
            <w:tabs>
              <w:tab w:val="right" w:leader="dot" w:pos="8630"/>
            </w:tabs>
            <w:rPr>
              <w:rFonts w:eastAsiaTheme="minorEastAsia"/>
              <w:noProof/>
              <w:color w:val="auto"/>
            </w:rPr>
          </w:pPr>
          <w:hyperlink w:anchor="_Toc481848669" w:history="1">
            <w:r w:rsidRPr="00333441">
              <w:rPr>
                <w:rStyle w:val="Hyperlink"/>
                <w:noProof/>
              </w:rPr>
              <w:t>Attachment 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_Toc481848669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9EF" w:rsidRDefault="009229EF">
          <w:r>
            <w:rPr>
              <w:b/>
              <w:bCs/>
              <w:noProof/>
            </w:rPr>
            <w:fldChar w:fldCharType="end"/>
          </w:r>
        </w:p>
      </w:sdtContent>
    </w:sdt>
    <w:p w:rsidR="009229EF" w:rsidRDefault="009229EF">
      <w:pPr>
        <w:rPr>
          <w:rFonts w:asciiTheme="majorHAnsi" w:eastAsiaTheme="majorEastAsia" w:hAnsiTheme="majorHAnsi" w:cstheme="majorBidi"/>
          <w:color w:val="007789" w:themeColor="accent1" w:themeShade="BF"/>
          <w:sz w:val="32"/>
        </w:rPr>
      </w:pPr>
      <w:bookmarkStart w:id="5" w:name="_GoBack"/>
      <w:bookmarkEnd w:id="5"/>
    </w:p>
    <w:p w:rsidR="00C6554A" w:rsidRDefault="00DD4305" w:rsidP="00C6554A">
      <w:pPr>
        <w:pStyle w:val="Heading1"/>
      </w:pPr>
      <w:bookmarkStart w:id="6" w:name="_Toc481848645"/>
      <w:r>
        <w:lastRenderedPageBreak/>
        <w:t>Attachment A</w:t>
      </w:r>
      <w:bookmarkEnd w:id="6"/>
    </w:p>
    <w:p w:rsidR="00DD4305" w:rsidRDefault="00DD4305" w:rsidP="00DD4305"/>
    <w:p w:rsidR="004C2ED0" w:rsidRDefault="00DD4305" w:rsidP="004C2ED0">
      <w:pPr>
        <w:keepNext/>
      </w:pPr>
      <w:r>
        <w:rPr>
          <w:noProof/>
        </w:rPr>
        <w:drawing>
          <wp:inline distT="0" distB="0" distL="0" distR="0" wp14:anchorId="35859337" wp14:editId="606D7CCB">
            <wp:extent cx="5486400" cy="1710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54A" w:rsidRDefault="004C2ED0" w:rsidP="004C2ED0">
      <w:pPr>
        <w:pStyle w:val="Caption"/>
      </w:pPr>
      <w:r>
        <w:t xml:space="preserve">Figure </w:t>
      </w:r>
      <w:fldSimple w:instr=" SEQ Figure \* ARABIC ">
        <w:r w:rsidR="004F3853">
          <w:rPr>
            <w:noProof/>
          </w:rPr>
          <w:t>1</w:t>
        </w:r>
      </w:fldSimple>
      <w:r>
        <w:t xml:space="preserve"> - Butterfly structure</w:t>
      </w:r>
    </w:p>
    <w:p w:rsidR="00DD4305" w:rsidRDefault="00D240E5" w:rsidP="00D240E5">
      <w:pPr>
        <w:pStyle w:val="Heading2"/>
      </w:pPr>
      <w:bookmarkStart w:id="7" w:name="_Toc481848646"/>
      <w:r>
        <w:t>Calculations</w:t>
      </w:r>
      <w:bookmarkEnd w:id="7"/>
    </w:p>
    <w:p w:rsidR="00DD4305" w:rsidRDefault="00DD4305" w:rsidP="00DD4305">
      <w:r>
        <w:t>(x1 + j y1) + W</w:t>
      </w:r>
      <w:r w:rsidRPr="0012735B">
        <w:rPr>
          <w:vertAlign w:val="superscript"/>
        </w:rPr>
        <w:t>k</w:t>
      </w:r>
      <w:r>
        <w:t xml:space="preserve"> (x2 + jy2) = X1 + j Y1</w:t>
      </w:r>
    </w:p>
    <w:p w:rsidR="00DD4305" w:rsidRDefault="00DD4305" w:rsidP="00DD4305">
      <w:r>
        <w:t xml:space="preserve">X1 = x1 + x2 cos(2 </w:t>
      </w:r>
      <w:r w:rsidRPr="00DD4305">
        <w:t>π</w:t>
      </w:r>
      <w:r>
        <w:t xml:space="preserve"> k / N) + y2 sin(2 </w:t>
      </w:r>
      <w:r w:rsidRPr="00DD4305">
        <w:t>π</w:t>
      </w:r>
      <w:r>
        <w:t xml:space="preserve"> k / N)</w:t>
      </w:r>
    </w:p>
    <w:p w:rsidR="00DD4305" w:rsidRDefault="00DD4305" w:rsidP="00DD4305">
      <w:r>
        <w:t xml:space="preserve">Y1 = y1 + y2 cos(2 </w:t>
      </w:r>
      <w:r w:rsidRPr="00DD4305">
        <w:t>π</w:t>
      </w:r>
      <w:r>
        <w:t xml:space="preserve"> k / N) - x2 sin(2 </w:t>
      </w:r>
      <w:r w:rsidRPr="00DD4305">
        <w:t>π</w:t>
      </w:r>
      <w:r>
        <w:t xml:space="preserve"> k / N)</w:t>
      </w:r>
    </w:p>
    <w:p w:rsidR="00DD4305" w:rsidRDefault="00DD4305" w:rsidP="00DD4305"/>
    <w:p w:rsidR="0012735B" w:rsidRDefault="0012735B" w:rsidP="00DD4305">
      <w:r>
        <w:t>(x2 + j y2) (-W</w:t>
      </w:r>
      <w:r w:rsidRPr="0012735B">
        <w:rPr>
          <w:vertAlign w:val="superscript"/>
        </w:rPr>
        <w:t>k</w:t>
      </w:r>
      <w:r w:rsidR="00DD4305">
        <w:t>) + (x1 + j y</w:t>
      </w:r>
      <w:r>
        <w:t>1) = X2 + j Y2</w:t>
      </w:r>
    </w:p>
    <w:p w:rsidR="0012735B" w:rsidRDefault="0012735B" w:rsidP="00DD4305">
      <w:r>
        <w:t xml:space="preserve">X2 = x1 – x2 cos(2 </w:t>
      </w:r>
      <w:r w:rsidRPr="00DD4305">
        <w:t>π</w:t>
      </w:r>
      <w:r>
        <w:t xml:space="preserve"> k / N) – y2 sin(2 </w:t>
      </w:r>
      <w:r w:rsidRPr="00DD4305">
        <w:t>π</w:t>
      </w:r>
      <w:r>
        <w:t xml:space="preserve"> k / N)</w:t>
      </w:r>
    </w:p>
    <w:p w:rsidR="0012735B" w:rsidRDefault="0012735B" w:rsidP="00DD4305">
      <w:r>
        <w:t xml:space="preserve">Y2 = y1 – y2 cos (2 </w:t>
      </w:r>
      <w:r w:rsidRPr="00DD4305">
        <w:t>π</w:t>
      </w:r>
      <w:r>
        <w:t xml:space="preserve"> k / N) + x2 sin(2 </w:t>
      </w:r>
      <w:r w:rsidRPr="00DD4305">
        <w:t>π</w:t>
      </w:r>
      <w:r>
        <w:t xml:space="preserve"> k / N)</w:t>
      </w:r>
    </w:p>
    <w:p w:rsidR="00080B72" w:rsidRDefault="00080B72" w:rsidP="00DD4305"/>
    <w:p w:rsidR="00080B72" w:rsidRDefault="00080B72" w:rsidP="00DD4305">
      <w:r>
        <w:t>X2 = -X1 + 2 x1</w:t>
      </w:r>
    </w:p>
    <w:p w:rsidR="00080B72" w:rsidRDefault="00080B72" w:rsidP="00DD4305">
      <w:r>
        <w:t>Y2 = -Y1 + 2 y1</w:t>
      </w:r>
    </w:p>
    <w:p w:rsidR="00080B72" w:rsidRDefault="00080B72">
      <w:r>
        <w:br w:type="page"/>
      </w:r>
    </w:p>
    <w:p w:rsidR="00576342" w:rsidRDefault="00576342" w:rsidP="00576342">
      <w:pPr>
        <w:pStyle w:val="Heading1"/>
      </w:pPr>
      <w:bookmarkStart w:id="8" w:name="_Toc481848647"/>
      <w:r>
        <w:lastRenderedPageBreak/>
        <w:t>Attachment B</w:t>
      </w:r>
      <w:bookmarkEnd w:id="8"/>
    </w:p>
    <w:p w:rsidR="00576342" w:rsidRDefault="00576342" w:rsidP="00576342"/>
    <w:p w:rsidR="004C2ED0" w:rsidRDefault="00576342" w:rsidP="004C2ED0">
      <w:pPr>
        <w:keepNext/>
      </w:pPr>
      <w:r>
        <w:rPr>
          <w:noProof/>
        </w:rPr>
        <w:drawing>
          <wp:inline distT="0" distB="0" distL="0" distR="0" wp14:anchorId="1823AE4D" wp14:editId="2BE28608">
            <wp:extent cx="5486400" cy="30607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342" w:rsidRDefault="004C2ED0" w:rsidP="004C2ED0">
      <w:pPr>
        <w:pStyle w:val="Caption"/>
      </w:pPr>
      <w:r>
        <w:t xml:space="preserve">Figure </w:t>
      </w:r>
      <w:fldSimple w:instr=" SEQ Figure \* ARABIC ">
        <w:r w:rsidR="004F3853">
          <w:rPr>
            <w:noProof/>
          </w:rPr>
          <w:t>2</w:t>
        </w:r>
      </w:fldSimple>
      <w:r>
        <w:t xml:space="preserve"> - 8 points FFT structure</w:t>
      </w:r>
    </w:p>
    <w:p w:rsidR="00576342" w:rsidRDefault="00946269" w:rsidP="00576342">
      <w:pPr>
        <w:pStyle w:val="Heading2"/>
      </w:pPr>
      <w:bookmarkStart w:id="9" w:name="_Toc481848648"/>
      <w:r>
        <w:t>I</w:t>
      </w:r>
      <w:r w:rsidR="00576342">
        <w:t>nput sequence</w:t>
      </w:r>
      <w:bookmarkEnd w:id="9"/>
    </w:p>
    <w:p w:rsidR="00576342" w:rsidRDefault="00576342" w:rsidP="00576342">
      <w:r>
        <w:t>x[n] = { 2000 0 -2000 0 2000 0 -2000 0}</w:t>
      </w:r>
    </w:p>
    <w:p w:rsidR="00576342" w:rsidRDefault="00576342" w:rsidP="00576342">
      <w:pPr>
        <w:pStyle w:val="Heading2"/>
      </w:pPr>
      <w:bookmarkStart w:id="10" w:name="_Toc481848649"/>
      <w:r>
        <w:t>Calulation results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576342" w:rsidTr="00EF3964">
        <w:tc>
          <w:tcPr>
            <w:tcW w:w="4315" w:type="dxa"/>
          </w:tcPr>
          <w:p w:rsidR="00576342" w:rsidRDefault="00576342" w:rsidP="00EF3964">
            <w:r>
              <w:t>INPUT STAGE</w:t>
            </w:r>
          </w:p>
          <w:p w:rsidR="00576342" w:rsidRDefault="00576342" w:rsidP="00EF3964">
            <w:r>
              <w:t>xin(0) = x(0) = 2000</w:t>
            </w:r>
          </w:p>
          <w:p w:rsidR="00576342" w:rsidRDefault="00576342" w:rsidP="00EF3964">
            <w:r>
              <w:t>xin(1) = x(4) = 2000</w:t>
            </w:r>
          </w:p>
          <w:p w:rsidR="00576342" w:rsidRDefault="00576342" w:rsidP="00EF3964">
            <w:r>
              <w:t>xin(2) = x(2) = -2000</w:t>
            </w:r>
          </w:p>
          <w:p w:rsidR="00576342" w:rsidRDefault="00576342" w:rsidP="00EF3964">
            <w:r>
              <w:t>xin(3) = x(6) = -2000</w:t>
            </w:r>
          </w:p>
          <w:p w:rsidR="00576342" w:rsidRDefault="00576342" w:rsidP="00EF3964">
            <w:r>
              <w:t>xin(4) = x(1) = 0</w:t>
            </w:r>
          </w:p>
          <w:p w:rsidR="00576342" w:rsidRDefault="00576342" w:rsidP="00EF3964">
            <w:r>
              <w:t>xin(5) = x(5) = 0</w:t>
            </w:r>
          </w:p>
          <w:p w:rsidR="00576342" w:rsidRDefault="00576342" w:rsidP="00EF3964">
            <w:r>
              <w:t>xin(6) = x(3) = 0</w:t>
            </w:r>
          </w:p>
          <w:p w:rsidR="00576342" w:rsidRDefault="00576342" w:rsidP="00EF3964">
            <w:r>
              <w:t>xin(7) = x(7) = 0</w:t>
            </w:r>
          </w:p>
        </w:tc>
        <w:tc>
          <w:tcPr>
            <w:tcW w:w="4315" w:type="dxa"/>
          </w:tcPr>
          <w:p w:rsidR="00576342" w:rsidRDefault="00576342" w:rsidP="00EF3964">
            <w:r>
              <w:t>2</w:t>
            </w:r>
            <w:r w:rsidRPr="001A579B">
              <w:rPr>
                <w:vertAlign w:val="superscript"/>
              </w:rPr>
              <w:t>ND</w:t>
            </w:r>
            <w:r>
              <w:t xml:space="preserve"> STAGE</w:t>
            </w:r>
          </w:p>
          <w:p w:rsidR="00576342" w:rsidRDefault="00576342" w:rsidP="00EF3964">
            <w:r>
              <w:t>X2nd(0) = X1st(0) + W</w:t>
            </w:r>
            <w:r w:rsidRPr="001A579B">
              <w:rPr>
                <w:vertAlign w:val="subscript"/>
              </w:rPr>
              <w:t>8</w:t>
            </w:r>
            <w:r w:rsidRPr="001A579B">
              <w:rPr>
                <w:vertAlign w:val="superscript"/>
              </w:rPr>
              <w:t>0</w:t>
            </w:r>
            <w:r>
              <w:t xml:space="preserve"> X1st(2) = 0</w:t>
            </w:r>
          </w:p>
          <w:p w:rsidR="00576342" w:rsidRDefault="00576342" w:rsidP="00EF3964">
            <w:r>
              <w:t>X2nd(1) = X1st(1) + W</w:t>
            </w:r>
            <w:r w:rsidRPr="001A579B">
              <w:rPr>
                <w:vertAlign w:val="subscript"/>
              </w:rPr>
              <w:t>8</w:t>
            </w:r>
            <w:r>
              <w:rPr>
                <w:vertAlign w:val="superscript"/>
              </w:rPr>
              <w:t>2</w:t>
            </w:r>
            <w:r>
              <w:t xml:space="preserve"> X1st(3) = 0</w:t>
            </w:r>
          </w:p>
          <w:p w:rsidR="00576342" w:rsidRDefault="00576342" w:rsidP="00EF3964">
            <w:r>
              <w:t>X2nd(2) = X1st(0) - W</w:t>
            </w:r>
            <w:r w:rsidRPr="001A579B">
              <w:rPr>
                <w:vertAlign w:val="subscript"/>
              </w:rPr>
              <w:t>8</w:t>
            </w:r>
            <w:r w:rsidRPr="001A579B">
              <w:rPr>
                <w:vertAlign w:val="superscript"/>
              </w:rPr>
              <w:t>0</w:t>
            </w:r>
            <w:r>
              <w:t xml:space="preserve"> X1st(2) = 8000</w:t>
            </w:r>
          </w:p>
          <w:p w:rsidR="00576342" w:rsidRDefault="00576342" w:rsidP="00EF3964">
            <w:r>
              <w:t>X2nd(3) = X1st(1) - W</w:t>
            </w:r>
            <w:r w:rsidRPr="001A579B">
              <w:rPr>
                <w:vertAlign w:val="subscript"/>
              </w:rPr>
              <w:t>8</w:t>
            </w:r>
            <w:r>
              <w:rPr>
                <w:vertAlign w:val="superscript"/>
              </w:rPr>
              <w:t>2</w:t>
            </w:r>
            <w:r>
              <w:t xml:space="preserve"> X1st(3) = 0</w:t>
            </w:r>
          </w:p>
          <w:p w:rsidR="00576342" w:rsidRDefault="00576342" w:rsidP="00EF3964">
            <w:r>
              <w:t>X2nd(4) = X1st(4) + W</w:t>
            </w:r>
            <w:r w:rsidRPr="001A579B">
              <w:rPr>
                <w:vertAlign w:val="subscript"/>
              </w:rPr>
              <w:t>8</w:t>
            </w:r>
            <w:r w:rsidRPr="001A579B">
              <w:rPr>
                <w:vertAlign w:val="superscript"/>
              </w:rPr>
              <w:t>0</w:t>
            </w:r>
            <w:r>
              <w:t xml:space="preserve"> X1st(6) = 0</w:t>
            </w:r>
          </w:p>
          <w:p w:rsidR="00576342" w:rsidRDefault="00576342" w:rsidP="00EF3964">
            <w:r>
              <w:t>X2nd(5) = X1st(5) + W</w:t>
            </w:r>
            <w:r w:rsidRPr="001A579B">
              <w:rPr>
                <w:vertAlign w:val="subscript"/>
              </w:rPr>
              <w:t>8</w:t>
            </w:r>
            <w:r>
              <w:rPr>
                <w:vertAlign w:val="superscript"/>
              </w:rPr>
              <w:t>2</w:t>
            </w:r>
            <w:r>
              <w:t xml:space="preserve"> X1st(7) = 0</w:t>
            </w:r>
          </w:p>
          <w:p w:rsidR="00576342" w:rsidRDefault="00576342" w:rsidP="00EF3964">
            <w:r>
              <w:t>X2nd(6) = X1st(4) - W</w:t>
            </w:r>
            <w:r w:rsidRPr="001A579B">
              <w:rPr>
                <w:vertAlign w:val="subscript"/>
              </w:rPr>
              <w:t>8</w:t>
            </w:r>
            <w:r w:rsidRPr="001A579B">
              <w:rPr>
                <w:vertAlign w:val="superscript"/>
              </w:rPr>
              <w:t>0</w:t>
            </w:r>
            <w:r>
              <w:t xml:space="preserve"> X1st(6) = 0</w:t>
            </w:r>
          </w:p>
          <w:p w:rsidR="00576342" w:rsidRDefault="00576342" w:rsidP="00EF3964">
            <w:r>
              <w:t>X2nd(7) = X1st(5) - W</w:t>
            </w:r>
            <w:r w:rsidRPr="001A579B">
              <w:rPr>
                <w:vertAlign w:val="subscript"/>
              </w:rPr>
              <w:t>8</w:t>
            </w:r>
            <w:r>
              <w:rPr>
                <w:vertAlign w:val="superscript"/>
              </w:rPr>
              <w:t>2</w:t>
            </w:r>
            <w:r>
              <w:t xml:space="preserve"> X1st(7) = 0</w:t>
            </w:r>
          </w:p>
        </w:tc>
      </w:tr>
      <w:tr w:rsidR="00576342" w:rsidTr="00EF3964">
        <w:tc>
          <w:tcPr>
            <w:tcW w:w="4315" w:type="dxa"/>
          </w:tcPr>
          <w:p w:rsidR="00576342" w:rsidRDefault="00576342" w:rsidP="00EF3964">
            <w:r>
              <w:t>1</w:t>
            </w:r>
            <w:r w:rsidRPr="001A579B">
              <w:rPr>
                <w:vertAlign w:val="superscript"/>
              </w:rPr>
              <w:t>ST</w:t>
            </w:r>
            <w:r>
              <w:t xml:space="preserve"> STAGE</w:t>
            </w:r>
          </w:p>
          <w:p w:rsidR="00576342" w:rsidRDefault="00576342" w:rsidP="00EF3964">
            <w:r>
              <w:t>X1st(0) = xin(0) + W</w:t>
            </w:r>
            <w:r w:rsidRPr="001A579B">
              <w:rPr>
                <w:vertAlign w:val="subscript"/>
              </w:rPr>
              <w:t>8</w:t>
            </w:r>
            <w:r w:rsidRPr="001A579B">
              <w:rPr>
                <w:vertAlign w:val="superscript"/>
              </w:rPr>
              <w:t>0</w:t>
            </w:r>
            <w:r>
              <w:t xml:space="preserve"> xin(1) = 4000</w:t>
            </w:r>
          </w:p>
          <w:p w:rsidR="00576342" w:rsidRDefault="00576342" w:rsidP="00EF3964">
            <w:r>
              <w:t>X1st(1) = xin(0) - W</w:t>
            </w:r>
            <w:r w:rsidRPr="001A579B">
              <w:rPr>
                <w:vertAlign w:val="subscript"/>
              </w:rPr>
              <w:t>8</w:t>
            </w:r>
            <w:r w:rsidRPr="001A579B">
              <w:rPr>
                <w:vertAlign w:val="superscript"/>
              </w:rPr>
              <w:t>0</w:t>
            </w:r>
            <w:r>
              <w:t xml:space="preserve"> xin(1) = 0</w:t>
            </w:r>
          </w:p>
          <w:p w:rsidR="00576342" w:rsidRDefault="00576342" w:rsidP="00EF3964">
            <w:r>
              <w:t>X1st(2) = xin(2) + W</w:t>
            </w:r>
            <w:r w:rsidRPr="001A579B">
              <w:rPr>
                <w:vertAlign w:val="subscript"/>
              </w:rPr>
              <w:t>8</w:t>
            </w:r>
            <w:r w:rsidRPr="001A579B">
              <w:rPr>
                <w:vertAlign w:val="superscript"/>
              </w:rPr>
              <w:t>0</w:t>
            </w:r>
            <w:r>
              <w:t xml:space="preserve"> xin(3) = -4000</w:t>
            </w:r>
          </w:p>
          <w:p w:rsidR="00576342" w:rsidRDefault="00576342" w:rsidP="00EF3964">
            <w:r>
              <w:t>X1st(3) = xin(2) - W</w:t>
            </w:r>
            <w:r w:rsidRPr="001A579B">
              <w:rPr>
                <w:vertAlign w:val="subscript"/>
              </w:rPr>
              <w:t>8</w:t>
            </w:r>
            <w:r w:rsidRPr="001A579B">
              <w:rPr>
                <w:vertAlign w:val="superscript"/>
              </w:rPr>
              <w:t>0</w:t>
            </w:r>
            <w:r>
              <w:t xml:space="preserve"> xin(3) = 0</w:t>
            </w:r>
          </w:p>
          <w:p w:rsidR="00576342" w:rsidRDefault="00576342" w:rsidP="00EF3964">
            <w:r>
              <w:t>X1st(4) = xin(4) + W</w:t>
            </w:r>
            <w:r w:rsidRPr="001A579B">
              <w:rPr>
                <w:vertAlign w:val="subscript"/>
              </w:rPr>
              <w:t>8</w:t>
            </w:r>
            <w:r w:rsidRPr="001A579B">
              <w:rPr>
                <w:vertAlign w:val="superscript"/>
              </w:rPr>
              <w:t>0</w:t>
            </w:r>
            <w:r>
              <w:t xml:space="preserve"> xin(5) = 0</w:t>
            </w:r>
          </w:p>
          <w:p w:rsidR="00576342" w:rsidRDefault="00576342" w:rsidP="00EF3964">
            <w:r>
              <w:t>X1st(5) = xin(4) - W</w:t>
            </w:r>
            <w:r w:rsidRPr="001A579B">
              <w:rPr>
                <w:vertAlign w:val="subscript"/>
              </w:rPr>
              <w:t>8</w:t>
            </w:r>
            <w:r w:rsidRPr="001A579B">
              <w:rPr>
                <w:vertAlign w:val="superscript"/>
              </w:rPr>
              <w:t>0</w:t>
            </w:r>
            <w:r>
              <w:t xml:space="preserve"> xin(5) = 0</w:t>
            </w:r>
          </w:p>
          <w:p w:rsidR="00576342" w:rsidRDefault="00576342" w:rsidP="00EF3964">
            <w:r>
              <w:t>X1st(6) = xin(6) + W</w:t>
            </w:r>
            <w:r w:rsidRPr="001A579B">
              <w:rPr>
                <w:vertAlign w:val="subscript"/>
              </w:rPr>
              <w:t>8</w:t>
            </w:r>
            <w:r w:rsidRPr="001A579B">
              <w:rPr>
                <w:vertAlign w:val="superscript"/>
              </w:rPr>
              <w:t>0</w:t>
            </w:r>
            <w:r>
              <w:t xml:space="preserve"> xin(7) = 0</w:t>
            </w:r>
          </w:p>
          <w:p w:rsidR="00576342" w:rsidRDefault="00576342" w:rsidP="00EF3964">
            <w:pPr>
              <w:tabs>
                <w:tab w:val="left" w:pos="1515"/>
              </w:tabs>
            </w:pPr>
            <w:r>
              <w:lastRenderedPageBreak/>
              <w:t>X1st(7) = xin(6) - W</w:t>
            </w:r>
            <w:r w:rsidRPr="001A579B">
              <w:rPr>
                <w:vertAlign w:val="subscript"/>
              </w:rPr>
              <w:t>8</w:t>
            </w:r>
            <w:r w:rsidRPr="001A579B">
              <w:rPr>
                <w:vertAlign w:val="superscript"/>
              </w:rPr>
              <w:t>0</w:t>
            </w:r>
            <w:r>
              <w:t xml:space="preserve"> xin(7) = 0</w:t>
            </w:r>
          </w:p>
        </w:tc>
        <w:tc>
          <w:tcPr>
            <w:tcW w:w="4315" w:type="dxa"/>
          </w:tcPr>
          <w:p w:rsidR="00576342" w:rsidRDefault="00576342" w:rsidP="00EF3964">
            <w:r>
              <w:lastRenderedPageBreak/>
              <w:t>OUTPUT STAGE</w:t>
            </w:r>
          </w:p>
          <w:p w:rsidR="00576342" w:rsidRDefault="00576342" w:rsidP="00EF3964">
            <w:r>
              <w:t>X(0) = X2nd(0) + W</w:t>
            </w:r>
            <w:r w:rsidRPr="001A579B">
              <w:rPr>
                <w:vertAlign w:val="subscript"/>
              </w:rPr>
              <w:t>8</w:t>
            </w:r>
            <w:r w:rsidRPr="001A579B">
              <w:rPr>
                <w:vertAlign w:val="superscript"/>
              </w:rPr>
              <w:t>0</w:t>
            </w:r>
            <w:r>
              <w:t xml:space="preserve"> X2nd(4) = 0</w:t>
            </w:r>
          </w:p>
          <w:p w:rsidR="00576342" w:rsidRDefault="00576342" w:rsidP="00EF3964">
            <w:r>
              <w:t>X(1) = X2nd(1) + W</w:t>
            </w:r>
            <w:r w:rsidRPr="001A579B">
              <w:rPr>
                <w:vertAlign w:val="subscript"/>
              </w:rPr>
              <w:t>8</w:t>
            </w:r>
            <w:r>
              <w:rPr>
                <w:vertAlign w:val="superscript"/>
              </w:rPr>
              <w:t>1</w:t>
            </w:r>
            <w:r>
              <w:t xml:space="preserve"> X2nd(5) = 0</w:t>
            </w:r>
          </w:p>
          <w:p w:rsidR="00576342" w:rsidRDefault="00576342" w:rsidP="00EF3964">
            <w:r>
              <w:t>X(2) = X2nd(2) + W</w:t>
            </w:r>
            <w:r w:rsidRPr="001A579B">
              <w:rPr>
                <w:vertAlign w:val="subscript"/>
              </w:rPr>
              <w:t>8</w:t>
            </w:r>
            <w:r>
              <w:rPr>
                <w:vertAlign w:val="superscript"/>
              </w:rPr>
              <w:t>2</w:t>
            </w:r>
            <w:r>
              <w:t xml:space="preserve"> X2nd(6) = 8000</w:t>
            </w:r>
          </w:p>
          <w:p w:rsidR="00576342" w:rsidRDefault="00576342" w:rsidP="00EF3964">
            <w:r>
              <w:t>X(3) = X2nd(3) + W</w:t>
            </w:r>
            <w:r w:rsidRPr="001A579B">
              <w:rPr>
                <w:vertAlign w:val="subscript"/>
              </w:rPr>
              <w:t>8</w:t>
            </w:r>
            <w:r>
              <w:rPr>
                <w:vertAlign w:val="superscript"/>
              </w:rPr>
              <w:t>3</w:t>
            </w:r>
            <w:r>
              <w:t xml:space="preserve"> X2nd(7) = 0</w:t>
            </w:r>
          </w:p>
          <w:p w:rsidR="00576342" w:rsidRDefault="00576342" w:rsidP="00EF3964">
            <w:r>
              <w:t>X(4) = X2nd(0) - W</w:t>
            </w:r>
            <w:r w:rsidRPr="001A579B">
              <w:rPr>
                <w:vertAlign w:val="subscript"/>
              </w:rPr>
              <w:t>8</w:t>
            </w:r>
            <w:r w:rsidRPr="001A579B">
              <w:rPr>
                <w:vertAlign w:val="superscript"/>
              </w:rPr>
              <w:t>0</w:t>
            </w:r>
            <w:r>
              <w:t xml:space="preserve"> X2nd(4) = 0</w:t>
            </w:r>
          </w:p>
          <w:p w:rsidR="00576342" w:rsidRDefault="00576342" w:rsidP="00EF3964">
            <w:r>
              <w:t>X(5) = X2nd(1) - W</w:t>
            </w:r>
            <w:r w:rsidRPr="001A579B">
              <w:rPr>
                <w:vertAlign w:val="subscript"/>
              </w:rPr>
              <w:t>8</w:t>
            </w:r>
            <w:r>
              <w:rPr>
                <w:vertAlign w:val="superscript"/>
              </w:rPr>
              <w:t>1</w:t>
            </w:r>
            <w:r>
              <w:t xml:space="preserve"> X2nd(5) = 0</w:t>
            </w:r>
          </w:p>
          <w:p w:rsidR="00576342" w:rsidRDefault="00576342" w:rsidP="00EF3964">
            <w:r>
              <w:t>X(6) = X2nd(2) - W</w:t>
            </w:r>
            <w:r w:rsidRPr="001A579B">
              <w:rPr>
                <w:vertAlign w:val="subscript"/>
              </w:rPr>
              <w:t>8</w:t>
            </w:r>
            <w:r>
              <w:rPr>
                <w:vertAlign w:val="superscript"/>
              </w:rPr>
              <w:t>2</w:t>
            </w:r>
            <w:r>
              <w:t xml:space="preserve"> X2nd(6) = 8000</w:t>
            </w:r>
          </w:p>
          <w:p w:rsidR="00576342" w:rsidRDefault="00576342" w:rsidP="00EF3964">
            <w:r>
              <w:lastRenderedPageBreak/>
              <w:t>X(7) = X2nd(3) - W</w:t>
            </w:r>
            <w:r w:rsidRPr="001A579B">
              <w:rPr>
                <w:vertAlign w:val="subscript"/>
              </w:rPr>
              <w:t>8</w:t>
            </w:r>
            <w:r>
              <w:rPr>
                <w:vertAlign w:val="superscript"/>
              </w:rPr>
              <w:t>3</w:t>
            </w:r>
            <w:r>
              <w:t xml:space="preserve"> X2nd(7) = 0</w:t>
            </w:r>
          </w:p>
        </w:tc>
      </w:tr>
    </w:tbl>
    <w:p w:rsidR="00576342" w:rsidRDefault="00576342" w:rsidP="00576342">
      <w:pPr>
        <w:pStyle w:val="Heading2"/>
      </w:pPr>
      <w:bookmarkStart w:id="11" w:name="_Toc481848650"/>
      <w:r>
        <w:lastRenderedPageBreak/>
        <w:t>MATLAB results</w:t>
      </w:r>
      <w:bookmarkEnd w:id="11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726"/>
        <w:gridCol w:w="1726"/>
        <w:gridCol w:w="1726"/>
        <w:gridCol w:w="1726"/>
        <w:gridCol w:w="1726"/>
      </w:tblGrid>
      <w:tr w:rsidR="00576342" w:rsidRPr="0048227D" w:rsidTr="004C2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576342" w:rsidRPr="0048227D" w:rsidRDefault="00576342" w:rsidP="00EF3964">
            <w:r w:rsidRPr="0048227D">
              <w:t>k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Xin(k)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X1st(k)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X2nd(k)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X(k)</w:t>
            </w:r>
          </w:p>
        </w:tc>
      </w:tr>
      <w:tr w:rsidR="00576342" w:rsidRPr="0048227D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576342" w:rsidRPr="0048227D" w:rsidRDefault="00576342" w:rsidP="00EF3964">
            <w:r w:rsidRPr="0048227D">
              <w:t>0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2000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4000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</w:tr>
      <w:tr w:rsidR="00576342" w:rsidRPr="0048227D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576342" w:rsidRPr="0048227D" w:rsidRDefault="00576342" w:rsidP="00EF3964">
            <w:r w:rsidRPr="0048227D">
              <w:t>1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2000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</w:tr>
      <w:tr w:rsidR="00576342" w:rsidRPr="0048227D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576342" w:rsidRPr="0048227D" w:rsidRDefault="00576342" w:rsidP="00EF3964">
            <w:r w:rsidRPr="0048227D">
              <w:t>2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-2000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-4000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8000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8000</w:t>
            </w:r>
          </w:p>
        </w:tc>
      </w:tr>
      <w:tr w:rsidR="00576342" w:rsidRPr="0048227D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576342" w:rsidRPr="0048227D" w:rsidRDefault="00576342" w:rsidP="00EF3964">
            <w:r w:rsidRPr="0048227D">
              <w:t>3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-2000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</w:tr>
      <w:tr w:rsidR="00576342" w:rsidRPr="0048227D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576342" w:rsidRPr="0048227D" w:rsidRDefault="00576342" w:rsidP="00EF3964">
            <w:r w:rsidRPr="0048227D">
              <w:t>4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</w:tr>
      <w:tr w:rsidR="00576342" w:rsidRPr="0048227D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576342" w:rsidRPr="0048227D" w:rsidRDefault="00576342" w:rsidP="00EF3964">
            <w:r w:rsidRPr="0048227D">
              <w:t>5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</w:tr>
      <w:tr w:rsidR="00576342" w:rsidRPr="0048227D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576342" w:rsidRPr="0048227D" w:rsidRDefault="00576342" w:rsidP="00EF3964">
            <w:r w:rsidRPr="0048227D">
              <w:t>6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8000</w:t>
            </w:r>
          </w:p>
        </w:tc>
      </w:tr>
      <w:tr w:rsidR="00576342" w:rsidRPr="0048227D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576342" w:rsidRPr="0048227D" w:rsidRDefault="00576342" w:rsidP="00EF3964">
            <w:r w:rsidRPr="0048227D">
              <w:t>7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576342" w:rsidRPr="0048227D" w:rsidRDefault="00576342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</w:tr>
    </w:tbl>
    <w:p w:rsidR="00576342" w:rsidRDefault="00576342" w:rsidP="00576342">
      <w:pPr>
        <w:pStyle w:val="Heading2"/>
      </w:pPr>
      <w:bookmarkStart w:id="12" w:name="_Toc481848651"/>
      <w:r>
        <w:t>MATLAB script</w:t>
      </w:r>
      <w:bookmarkEnd w:id="12"/>
    </w:p>
    <w:p w:rsidR="00D82AD9" w:rsidRDefault="00D82AD9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  <w:lang w:val="it-IT"/>
        </w:rPr>
      </w:pPr>
      <w:r w:rsidRPr="00D82AD9">
        <w:rPr>
          <w:rFonts w:ascii="Consolas" w:eastAsia="Calibri" w:hAnsi="Consolas" w:cs="Times New Roman"/>
          <w:color w:val="auto"/>
          <w:sz w:val="16"/>
          <w:szCs w:val="20"/>
          <w:lang w:val="it-IT"/>
        </w:rPr>
        <w:t>% FFT_a.m</w:t>
      </w:r>
    </w:p>
    <w:p w:rsidR="00D82AD9" w:rsidRPr="00D82AD9" w:rsidRDefault="00D82AD9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D82AD9">
        <w:rPr>
          <w:rFonts w:ascii="Consolas" w:eastAsia="Calibri" w:hAnsi="Consolas" w:cs="Times New Roman"/>
          <w:color w:val="auto"/>
          <w:sz w:val="16"/>
          <w:szCs w:val="20"/>
        </w:rPr>
        <w:t>clear all;</w:t>
      </w:r>
    </w:p>
    <w:p w:rsidR="00D82AD9" w:rsidRPr="00D82AD9" w:rsidRDefault="00D82AD9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D82AD9">
        <w:rPr>
          <w:rFonts w:ascii="Consolas" w:eastAsia="Calibri" w:hAnsi="Consolas" w:cs="Times New Roman"/>
          <w:color w:val="auto"/>
          <w:sz w:val="16"/>
          <w:szCs w:val="20"/>
        </w:rPr>
        <w:t>N = 8;</w:t>
      </w:r>
    </w:p>
    <w:p w:rsidR="00D82AD9" w:rsidRPr="00D82AD9" w:rsidRDefault="00D82AD9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D82AD9">
        <w:rPr>
          <w:rFonts w:ascii="Consolas" w:eastAsia="Calibri" w:hAnsi="Consolas" w:cs="Times New Roman"/>
          <w:color w:val="auto"/>
          <w:sz w:val="16"/>
          <w:szCs w:val="20"/>
        </w:rPr>
        <w:t>n_stages = log2(N);</w:t>
      </w:r>
    </w:p>
    <w:p w:rsidR="00D82AD9" w:rsidRPr="00D82AD9" w:rsidRDefault="00D82AD9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D82AD9">
        <w:rPr>
          <w:rFonts w:ascii="Consolas" w:eastAsia="Calibri" w:hAnsi="Consolas" w:cs="Times New Roman"/>
          <w:color w:val="auto"/>
          <w:sz w:val="16"/>
          <w:szCs w:val="20"/>
        </w:rPr>
        <w:t>x = [2000 0 -2000 0 2000 0 -2000 0];</w:t>
      </w:r>
    </w:p>
    <w:p w:rsidR="00D82AD9" w:rsidRPr="003C77CB" w:rsidRDefault="00D82AD9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  <w:lang w:val="de-DE"/>
        </w:rPr>
      </w:pPr>
      <w:r w:rsidRPr="003C77CB">
        <w:rPr>
          <w:rFonts w:ascii="Consolas" w:eastAsia="Calibri" w:hAnsi="Consolas" w:cs="Times New Roman"/>
          <w:color w:val="auto"/>
          <w:sz w:val="16"/>
          <w:szCs w:val="20"/>
          <w:lang w:val="de-DE"/>
        </w:rPr>
        <w:t>X = [bitrevorder(x)' zeros(8,n_stages)];</w:t>
      </w:r>
    </w:p>
    <w:p w:rsidR="00D82AD9" w:rsidRPr="003C77CB" w:rsidRDefault="00D82AD9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  <w:lang w:val="de-DE"/>
        </w:rPr>
      </w:pPr>
    </w:p>
    <w:p w:rsidR="00D82AD9" w:rsidRPr="00D82AD9" w:rsidRDefault="00D82AD9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D82AD9">
        <w:rPr>
          <w:rFonts w:ascii="Consolas" w:eastAsia="Calibri" w:hAnsi="Consolas" w:cs="Times New Roman"/>
          <w:color w:val="auto"/>
          <w:sz w:val="16"/>
          <w:szCs w:val="20"/>
        </w:rPr>
        <w:t>for stage = 1 : n_stages</w:t>
      </w:r>
    </w:p>
    <w:p w:rsidR="00D82AD9" w:rsidRPr="00D82AD9" w:rsidRDefault="00D82AD9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D82AD9">
        <w:rPr>
          <w:rFonts w:ascii="Consolas" w:eastAsia="Calibri" w:hAnsi="Consolas" w:cs="Times New Roman"/>
          <w:color w:val="auto"/>
          <w:sz w:val="16"/>
          <w:szCs w:val="20"/>
        </w:rPr>
        <w:t xml:space="preserve">    for group = 1 : N/(2^stage)</w:t>
      </w:r>
    </w:p>
    <w:p w:rsidR="00D82AD9" w:rsidRPr="00D82AD9" w:rsidRDefault="00D82AD9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D82AD9">
        <w:rPr>
          <w:rFonts w:ascii="Consolas" w:eastAsia="Calibri" w:hAnsi="Consolas" w:cs="Times New Roman"/>
          <w:color w:val="auto"/>
          <w:sz w:val="16"/>
          <w:szCs w:val="20"/>
        </w:rPr>
        <w:t xml:space="preserve">        for butter = 1 : N/(2*N/(2^stage))</w:t>
      </w:r>
    </w:p>
    <w:p w:rsidR="00D82AD9" w:rsidRPr="00D82AD9" w:rsidRDefault="00D82AD9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D82AD9">
        <w:rPr>
          <w:rFonts w:ascii="Consolas" w:eastAsia="Calibri" w:hAnsi="Consolas" w:cs="Times New Roman"/>
          <w:color w:val="auto"/>
          <w:sz w:val="16"/>
          <w:szCs w:val="20"/>
        </w:rPr>
        <w:t xml:space="preserve">            s1 = (butter+(group-1)*2^stage);</w:t>
      </w:r>
    </w:p>
    <w:p w:rsidR="00D82AD9" w:rsidRPr="00D82AD9" w:rsidRDefault="00D82AD9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D82AD9">
        <w:rPr>
          <w:rFonts w:ascii="Consolas" w:eastAsia="Calibri" w:hAnsi="Consolas" w:cs="Times New Roman"/>
          <w:color w:val="auto"/>
          <w:sz w:val="16"/>
          <w:szCs w:val="20"/>
        </w:rPr>
        <w:t xml:space="preserve">            s2 = (butter+(group-1)*2^stage)+2^(stage-1);</w:t>
      </w:r>
    </w:p>
    <w:p w:rsidR="00D82AD9" w:rsidRPr="00D82AD9" w:rsidRDefault="00D82AD9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D82AD9">
        <w:rPr>
          <w:rFonts w:ascii="Consolas" w:eastAsia="Calibri" w:hAnsi="Consolas" w:cs="Times New Roman"/>
          <w:color w:val="auto"/>
          <w:sz w:val="16"/>
          <w:szCs w:val="20"/>
        </w:rPr>
        <w:t xml:space="preserve">            t_exp = N/(2^(stage))*(butter-1);</w:t>
      </w:r>
    </w:p>
    <w:p w:rsidR="00D82AD9" w:rsidRPr="00D82AD9" w:rsidRDefault="00D82AD9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D82AD9">
        <w:rPr>
          <w:rFonts w:ascii="Consolas" w:eastAsia="Calibri" w:hAnsi="Consolas" w:cs="Times New Roman"/>
          <w:color w:val="auto"/>
          <w:sz w:val="16"/>
          <w:szCs w:val="20"/>
        </w:rPr>
        <w:t xml:space="preserve">           [X(s1, stage+1), X(s2, stage+1)] = butterfly(X(s1, stage), X(s2, stage), t_exp, N);</w:t>
      </w:r>
    </w:p>
    <w:p w:rsidR="00D82AD9" w:rsidRPr="00D82AD9" w:rsidRDefault="00D82AD9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D82AD9">
        <w:rPr>
          <w:rFonts w:ascii="Consolas" w:eastAsia="Calibri" w:hAnsi="Consolas" w:cs="Times New Roman"/>
          <w:color w:val="auto"/>
          <w:sz w:val="16"/>
          <w:szCs w:val="20"/>
        </w:rPr>
        <w:t xml:space="preserve">        end</w:t>
      </w:r>
    </w:p>
    <w:p w:rsidR="00D82AD9" w:rsidRPr="00D82AD9" w:rsidRDefault="00D82AD9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D82AD9">
        <w:rPr>
          <w:rFonts w:ascii="Consolas" w:eastAsia="Calibri" w:hAnsi="Consolas" w:cs="Times New Roman"/>
          <w:color w:val="auto"/>
          <w:sz w:val="16"/>
          <w:szCs w:val="20"/>
        </w:rPr>
        <w:t xml:space="preserve">    end</w:t>
      </w:r>
    </w:p>
    <w:p w:rsidR="00D82AD9" w:rsidRPr="00D82AD9" w:rsidRDefault="00D82AD9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D82AD9">
        <w:rPr>
          <w:rFonts w:ascii="Consolas" w:eastAsia="Calibri" w:hAnsi="Consolas" w:cs="Times New Roman"/>
          <w:color w:val="auto"/>
          <w:sz w:val="16"/>
          <w:szCs w:val="20"/>
        </w:rPr>
        <w:t>end</w:t>
      </w:r>
    </w:p>
    <w:p w:rsidR="00D82AD9" w:rsidRPr="00D82AD9" w:rsidRDefault="00D82AD9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</w:p>
    <w:p w:rsidR="00D82AD9" w:rsidRPr="00D82AD9" w:rsidRDefault="00D82AD9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D82AD9">
        <w:rPr>
          <w:rFonts w:ascii="Consolas" w:eastAsia="Calibri" w:hAnsi="Consolas" w:cs="Times New Roman"/>
          <w:color w:val="auto"/>
          <w:sz w:val="16"/>
          <w:szCs w:val="20"/>
        </w:rPr>
        <w:t>function [out1, out2] = butterfly(in1, in2, twiddle_exp, N)</w:t>
      </w:r>
    </w:p>
    <w:p w:rsidR="00D82AD9" w:rsidRPr="00D82AD9" w:rsidRDefault="00D82AD9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D82AD9">
        <w:rPr>
          <w:rFonts w:ascii="Consolas" w:eastAsia="Calibri" w:hAnsi="Consolas" w:cs="Times New Roman"/>
          <w:color w:val="auto"/>
          <w:sz w:val="16"/>
          <w:szCs w:val="20"/>
        </w:rPr>
        <w:lastRenderedPageBreak/>
        <w:t xml:space="preserve">    out1 = in1 + in2 * exp(-1i*2*pi/N*twiddle_exp);</w:t>
      </w:r>
    </w:p>
    <w:p w:rsidR="00D82AD9" w:rsidRPr="00D82AD9" w:rsidRDefault="00D82AD9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D82AD9">
        <w:rPr>
          <w:rFonts w:ascii="Consolas" w:eastAsia="Calibri" w:hAnsi="Consolas" w:cs="Times New Roman"/>
          <w:color w:val="auto"/>
          <w:sz w:val="16"/>
          <w:szCs w:val="20"/>
        </w:rPr>
        <w:t xml:space="preserve">    out2 = in1 - in2</w:t>
      </w:r>
      <w:r>
        <w:rPr>
          <w:rFonts w:ascii="Consolas" w:eastAsia="Calibri" w:hAnsi="Consolas" w:cs="Times New Roman"/>
          <w:color w:val="auto"/>
          <w:sz w:val="16"/>
          <w:szCs w:val="20"/>
        </w:rPr>
        <w:t xml:space="preserve"> * exp(-1i*2*pi/N*twiddle_exp);</w:t>
      </w:r>
    </w:p>
    <w:p w:rsidR="00D82AD9" w:rsidRPr="00520906" w:rsidRDefault="00D82AD9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520906">
        <w:rPr>
          <w:rFonts w:ascii="Consolas" w:eastAsia="Calibri" w:hAnsi="Consolas" w:cs="Times New Roman"/>
          <w:color w:val="auto"/>
          <w:sz w:val="16"/>
          <w:szCs w:val="20"/>
        </w:rPr>
        <w:t>end</w:t>
      </w:r>
      <w:r w:rsidRPr="00520906">
        <w:rPr>
          <w:rFonts w:ascii="Consolas" w:eastAsia="Calibri" w:hAnsi="Consolas" w:cs="Times New Roman"/>
          <w:color w:val="auto"/>
          <w:sz w:val="16"/>
          <w:szCs w:val="20"/>
        </w:rPr>
        <w:tab/>
      </w:r>
    </w:p>
    <w:p w:rsidR="00D82AD9" w:rsidRDefault="00D82AD9" w:rsidP="00576342"/>
    <w:p w:rsidR="00576342" w:rsidRPr="00080B72" w:rsidRDefault="00576342" w:rsidP="00293F0C"/>
    <w:p w:rsidR="00576342" w:rsidRDefault="00946269" w:rsidP="00576342">
      <w:pPr>
        <w:pStyle w:val="Heading2"/>
      </w:pPr>
      <w:bookmarkStart w:id="13" w:name="_Toc481848652"/>
      <w:r>
        <w:t>C</w:t>
      </w:r>
      <w:r w:rsidR="00576342">
        <w:t>omments</w:t>
      </w:r>
      <w:bookmarkEnd w:id="13"/>
    </w:p>
    <w:p w:rsidR="00576342" w:rsidRDefault="00576342" w:rsidP="00576342">
      <w:pPr>
        <w:pStyle w:val="ListBullet"/>
        <w:numPr>
          <w:ilvl w:val="0"/>
          <w:numId w:val="0"/>
        </w:numPr>
      </w:pPr>
      <w:r>
        <w:t>X(2) = X(6) = 8000 &lt; X</w:t>
      </w:r>
      <w:r w:rsidRPr="003518E3">
        <w:rPr>
          <w:vertAlign w:val="subscript"/>
        </w:rPr>
        <w:t>short, max</w:t>
      </w:r>
      <w:r>
        <w:t xml:space="preserve"> = 2</w:t>
      </w:r>
      <w:r w:rsidRPr="003518E3">
        <w:rPr>
          <w:vertAlign w:val="superscript"/>
        </w:rPr>
        <w:t>15</w:t>
      </w:r>
      <w:r>
        <w:t xml:space="preserve"> – 1 = 32767</w:t>
      </w:r>
    </w:p>
    <w:p w:rsidR="00576342" w:rsidRDefault="00576342" w:rsidP="00576342">
      <w:pPr>
        <w:pStyle w:val="ListBullet"/>
        <w:numPr>
          <w:ilvl w:val="0"/>
          <w:numId w:val="0"/>
        </w:numPr>
      </w:pPr>
      <w:r>
        <w:t>No overflow occurs</w:t>
      </w:r>
    </w:p>
    <w:p w:rsidR="002331D5" w:rsidRDefault="002331D5" w:rsidP="0017580A">
      <w:pPr>
        <w:pStyle w:val="Heading1"/>
      </w:pPr>
      <w:bookmarkStart w:id="14" w:name="_Toc481848653"/>
      <w:r>
        <w:t>Attachment C</w:t>
      </w:r>
      <w:bookmarkEnd w:id="14"/>
    </w:p>
    <w:p w:rsidR="002331D5" w:rsidRDefault="00946269" w:rsidP="002331D5">
      <w:pPr>
        <w:pStyle w:val="Heading2"/>
      </w:pPr>
      <w:bookmarkStart w:id="15" w:name="_Toc481848654"/>
      <w:r>
        <w:t>I</w:t>
      </w:r>
      <w:r w:rsidR="002331D5">
        <w:t>nput sequence</w:t>
      </w:r>
      <w:bookmarkEnd w:id="15"/>
    </w:p>
    <w:p w:rsidR="002331D5" w:rsidRDefault="002331D5" w:rsidP="002331D5">
      <w:r>
        <w:t xml:space="preserve">x[n] = { </w:t>
      </w:r>
      <w:r w:rsidR="0017580A">
        <w:t>10</w:t>
      </w:r>
      <w:r>
        <w:t>000 0 -</w:t>
      </w:r>
      <w:r w:rsidR="0017580A">
        <w:t>10</w:t>
      </w:r>
      <w:r>
        <w:t xml:space="preserve">000 0 </w:t>
      </w:r>
      <w:r w:rsidR="0017580A">
        <w:t>10</w:t>
      </w:r>
      <w:r>
        <w:t>000 0 -</w:t>
      </w:r>
      <w:r w:rsidR="0017580A">
        <w:t>10</w:t>
      </w:r>
      <w:r>
        <w:t>000 0}</w:t>
      </w:r>
    </w:p>
    <w:p w:rsidR="002331D5" w:rsidRDefault="002331D5" w:rsidP="002331D5">
      <w:pPr>
        <w:pStyle w:val="Heading2"/>
      </w:pPr>
      <w:bookmarkStart w:id="16" w:name="_Toc481848655"/>
      <w:r>
        <w:t>Calulation results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2331D5" w:rsidTr="00EF3964">
        <w:tc>
          <w:tcPr>
            <w:tcW w:w="4315" w:type="dxa"/>
          </w:tcPr>
          <w:p w:rsidR="002331D5" w:rsidRDefault="002331D5" w:rsidP="00EF3964">
            <w:r>
              <w:t>INPUT STAGE</w:t>
            </w:r>
          </w:p>
          <w:p w:rsidR="002331D5" w:rsidRDefault="002331D5" w:rsidP="00EF3964">
            <w:r>
              <w:t xml:space="preserve">xin(0) = x(0) = </w:t>
            </w:r>
            <w:r w:rsidR="0017580A">
              <w:t>10</w:t>
            </w:r>
            <w:r>
              <w:t>000</w:t>
            </w:r>
          </w:p>
          <w:p w:rsidR="002331D5" w:rsidRDefault="002331D5" w:rsidP="00EF3964">
            <w:r>
              <w:t xml:space="preserve">xin(1) = x(4) = </w:t>
            </w:r>
            <w:r w:rsidR="0017580A">
              <w:t>10</w:t>
            </w:r>
            <w:r>
              <w:t>000</w:t>
            </w:r>
          </w:p>
          <w:p w:rsidR="002331D5" w:rsidRDefault="002331D5" w:rsidP="00EF3964">
            <w:r>
              <w:t>xin(2) = x(2) = -</w:t>
            </w:r>
            <w:r w:rsidR="0017580A">
              <w:t>10</w:t>
            </w:r>
            <w:r>
              <w:t>000</w:t>
            </w:r>
          </w:p>
          <w:p w:rsidR="002331D5" w:rsidRDefault="002331D5" w:rsidP="00EF3964">
            <w:r>
              <w:t>xin(3) = x(6) = -</w:t>
            </w:r>
            <w:r w:rsidR="0017580A">
              <w:t>10</w:t>
            </w:r>
            <w:r>
              <w:t>000</w:t>
            </w:r>
          </w:p>
          <w:p w:rsidR="002331D5" w:rsidRDefault="002331D5" w:rsidP="00EF3964">
            <w:r>
              <w:t>xin(4) = x(1) = 0</w:t>
            </w:r>
          </w:p>
          <w:p w:rsidR="002331D5" w:rsidRDefault="002331D5" w:rsidP="00EF3964">
            <w:r>
              <w:t>xin(5) = x(5) = 0</w:t>
            </w:r>
          </w:p>
          <w:p w:rsidR="002331D5" w:rsidRDefault="002331D5" w:rsidP="00EF3964">
            <w:r>
              <w:t>xin(6) = x(3) = 0</w:t>
            </w:r>
          </w:p>
          <w:p w:rsidR="002331D5" w:rsidRDefault="002331D5" w:rsidP="00EF3964">
            <w:r>
              <w:t>xin(7) = x(7) = 0</w:t>
            </w:r>
          </w:p>
        </w:tc>
        <w:tc>
          <w:tcPr>
            <w:tcW w:w="4315" w:type="dxa"/>
          </w:tcPr>
          <w:p w:rsidR="002331D5" w:rsidRDefault="002331D5" w:rsidP="00EF3964">
            <w:r>
              <w:t>2</w:t>
            </w:r>
            <w:r w:rsidRPr="001A579B">
              <w:rPr>
                <w:vertAlign w:val="superscript"/>
              </w:rPr>
              <w:t>ND</w:t>
            </w:r>
            <w:r>
              <w:t xml:space="preserve"> STAGE</w:t>
            </w:r>
          </w:p>
          <w:p w:rsidR="002331D5" w:rsidRDefault="002331D5" w:rsidP="00EF3964">
            <w:r>
              <w:t>X2nd(0) = X1st(0) + W</w:t>
            </w:r>
            <w:r w:rsidRPr="001A579B">
              <w:rPr>
                <w:vertAlign w:val="subscript"/>
              </w:rPr>
              <w:t>8</w:t>
            </w:r>
            <w:r w:rsidRPr="001A579B">
              <w:rPr>
                <w:vertAlign w:val="superscript"/>
              </w:rPr>
              <w:t>0</w:t>
            </w:r>
            <w:r>
              <w:t xml:space="preserve"> X1st(2) = 0</w:t>
            </w:r>
          </w:p>
          <w:p w:rsidR="002331D5" w:rsidRDefault="002331D5" w:rsidP="00EF3964">
            <w:r>
              <w:t>X2nd(1) = X1st(1) + W</w:t>
            </w:r>
            <w:r w:rsidRPr="001A579B">
              <w:rPr>
                <w:vertAlign w:val="subscript"/>
              </w:rPr>
              <w:t>8</w:t>
            </w:r>
            <w:r>
              <w:rPr>
                <w:vertAlign w:val="superscript"/>
              </w:rPr>
              <w:t>2</w:t>
            </w:r>
            <w:r>
              <w:t xml:space="preserve"> X1st(3) = 0</w:t>
            </w:r>
          </w:p>
          <w:p w:rsidR="002331D5" w:rsidRDefault="002331D5" w:rsidP="00EF3964">
            <w:r>
              <w:t>X2nd(2) = X1st(0) - W</w:t>
            </w:r>
            <w:r w:rsidRPr="001A579B">
              <w:rPr>
                <w:vertAlign w:val="subscript"/>
              </w:rPr>
              <w:t>8</w:t>
            </w:r>
            <w:r w:rsidRPr="001A579B">
              <w:rPr>
                <w:vertAlign w:val="superscript"/>
              </w:rPr>
              <w:t>0</w:t>
            </w:r>
            <w:r>
              <w:t xml:space="preserve"> X1st(2) = </w:t>
            </w:r>
            <w:r w:rsidR="0017580A">
              <w:t>40</w:t>
            </w:r>
            <w:r>
              <w:t>000</w:t>
            </w:r>
          </w:p>
          <w:p w:rsidR="002331D5" w:rsidRDefault="002331D5" w:rsidP="00EF3964">
            <w:r>
              <w:t>X2nd(3) = X1st(1) - W</w:t>
            </w:r>
            <w:r w:rsidRPr="001A579B">
              <w:rPr>
                <w:vertAlign w:val="subscript"/>
              </w:rPr>
              <w:t>8</w:t>
            </w:r>
            <w:r>
              <w:rPr>
                <w:vertAlign w:val="superscript"/>
              </w:rPr>
              <w:t>2</w:t>
            </w:r>
            <w:r>
              <w:t xml:space="preserve"> X1st(3) = 0</w:t>
            </w:r>
          </w:p>
          <w:p w:rsidR="002331D5" w:rsidRDefault="002331D5" w:rsidP="00EF3964">
            <w:r>
              <w:t>X2nd(4) = X1st(4) + W</w:t>
            </w:r>
            <w:r w:rsidRPr="001A579B">
              <w:rPr>
                <w:vertAlign w:val="subscript"/>
              </w:rPr>
              <w:t>8</w:t>
            </w:r>
            <w:r w:rsidRPr="001A579B">
              <w:rPr>
                <w:vertAlign w:val="superscript"/>
              </w:rPr>
              <w:t>0</w:t>
            </w:r>
            <w:r>
              <w:t xml:space="preserve"> X1st(6) = 0</w:t>
            </w:r>
          </w:p>
          <w:p w:rsidR="002331D5" w:rsidRDefault="002331D5" w:rsidP="00EF3964">
            <w:r>
              <w:t>X2nd(5) = X1st(5) + W</w:t>
            </w:r>
            <w:r w:rsidRPr="001A579B">
              <w:rPr>
                <w:vertAlign w:val="subscript"/>
              </w:rPr>
              <w:t>8</w:t>
            </w:r>
            <w:r>
              <w:rPr>
                <w:vertAlign w:val="superscript"/>
              </w:rPr>
              <w:t>2</w:t>
            </w:r>
            <w:r>
              <w:t xml:space="preserve"> X1st(7) = 0</w:t>
            </w:r>
          </w:p>
          <w:p w:rsidR="002331D5" w:rsidRDefault="002331D5" w:rsidP="00EF3964">
            <w:r>
              <w:t>X2nd(6) = X1st(4) - W</w:t>
            </w:r>
            <w:r w:rsidRPr="001A579B">
              <w:rPr>
                <w:vertAlign w:val="subscript"/>
              </w:rPr>
              <w:t>8</w:t>
            </w:r>
            <w:r w:rsidRPr="001A579B">
              <w:rPr>
                <w:vertAlign w:val="superscript"/>
              </w:rPr>
              <w:t>0</w:t>
            </w:r>
            <w:r>
              <w:t xml:space="preserve"> X1st(6) = 0</w:t>
            </w:r>
          </w:p>
          <w:p w:rsidR="002331D5" w:rsidRDefault="002331D5" w:rsidP="00EF3964">
            <w:r>
              <w:t>X2nd(7) = X1st(5) - W</w:t>
            </w:r>
            <w:r w:rsidRPr="001A579B">
              <w:rPr>
                <w:vertAlign w:val="subscript"/>
              </w:rPr>
              <w:t>8</w:t>
            </w:r>
            <w:r>
              <w:rPr>
                <w:vertAlign w:val="superscript"/>
              </w:rPr>
              <w:t>2</w:t>
            </w:r>
            <w:r>
              <w:t xml:space="preserve"> X1st(7) = 0</w:t>
            </w:r>
          </w:p>
        </w:tc>
      </w:tr>
      <w:tr w:rsidR="002331D5" w:rsidTr="00EF3964">
        <w:tc>
          <w:tcPr>
            <w:tcW w:w="4315" w:type="dxa"/>
          </w:tcPr>
          <w:p w:rsidR="002331D5" w:rsidRDefault="002331D5" w:rsidP="00EF3964">
            <w:r>
              <w:t>1</w:t>
            </w:r>
            <w:r w:rsidRPr="001A579B">
              <w:rPr>
                <w:vertAlign w:val="superscript"/>
              </w:rPr>
              <w:t>ST</w:t>
            </w:r>
            <w:r>
              <w:t xml:space="preserve"> STAGE</w:t>
            </w:r>
          </w:p>
          <w:p w:rsidR="002331D5" w:rsidRDefault="002331D5" w:rsidP="00EF3964">
            <w:r>
              <w:t>X1st(0) = xin(0) + W</w:t>
            </w:r>
            <w:r w:rsidRPr="001A579B">
              <w:rPr>
                <w:vertAlign w:val="subscript"/>
              </w:rPr>
              <w:t>8</w:t>
            </w:r>
            <w:r w:rsidRPr="001A579B">
              <w:rPr>
                <w:vertAlign w:val="superscript"/>
              </w:rPr>
              <w:t>0</w:t>
            </w:r>
            <w:r>
              <w:t xml:space="preserve"> xin(1) = </w:t>
            </w:r>
            <w:r w:rsidR="0017580A">
              <w:t>20</w:t>
            </w:r>
            <w:r>
              <w:t>000</w:t>
            </w:r>
          </w:p>
          <w:p w:rsidR="002331D5" w:rsidRDefault="002331D5" w:rsidP="00EF3964">
            <w:r>
              <w:t>X1st(1) = xin(0) - W</w:t>
            </w:r>
            <w:r w:rsidRPr="001A579B">
              <w:rPr>
                <w:vertAlign w:val="subscript"/>
              </w:rPr>
              <w:t>8</w:t>
            </w:r>
            <w:r w:rsidRPr="001A579B">
              <w:rPr>
                <w:vertAlign w:val="superscript"/>
              </w:rPr>
              <w:t>0</w:t>
            </w:r>
            <w:r>
              <w:t xml:space="preserve"> xin(1) = 0</w:t>
            </w:r>
          </w:p>
          <w:p w:rsidR="002331D5" w:rsidRDefault="002331D5" w:rsidP="00EF3964">
            <w:r>
              <w:t>X1st(2) = xin(2) + W</w:t>
            </w:r>
            <w:r w:rsidRPr="001A579B">
              <w:rPr>
                <w:vertAlign w:val="subscript"/>
              </w:rPr>
              <w:t>8</w:t>
            </w:r>
            <w:r w:rsidRPr="001A579B">
              <w:rPr>
                <w:vertAlign w:val="superscript"/>
              </w:rPr>
              <w:t>0</w:t>
            </w:r>
            <w:r>
              <w:t xml:space="preserve"> xin(3) = -</w:t>
            </w:r>
            <w:r w:rsidR="0017580A">
              <w:t>20</w:t>
            </w:r>
            <w:r>
              <w:t>000</w:t>
            </w:r>
          </w:p>
          <w:p w:rsidR="002331D5" w:rsidRDefault="002331D5" w:rsidP="00EF3964">
            <w:r>
              <w:t>X1st(3) = xin(2) - W</w:t>
            </w:r>
            <w:r w:rsidRPr="001A579B">
              <w:rPr>
                <w:vertAlign w:val="subscript"/>
              </w:rPr>
              <w:t>8</w:t>
            </w:r>
            <w:r w:rsidRPr="001A579B">
              <w:rPr>
                <w:vertAlign w:val="superscript"/>
              </w:rPr>
              <w:t>0</w:t>
            </w:r>
            <w:r>
              <w:t xml:space="preserve"> xin(3) = 0</w:t>
            </w:r>
          </w:p>
          <w:p w:rsidR="002331D5" w:rsidRDefault="002331D5" w:rsidP="00EF3964">
            <w:r>
              <w:t>X1st(4) = xin(4) + W</w:t>
            </w:r>
            <w:r w:rsidRPr="001A579B">
              <w:rPr>
                <w:vertAlign w:val="subscript"/>
              </w:rPr>
              <w:t>8</w:t>
            </w:r>
            <w:r w:rsidRPr="001A579B">
              <w:rPr>
                <w:vertAlign w:val="superscript"/>
              </w:rPr>
              <w:t>0</w:t>
            </w:r>
            <w:r>
              <w:t xml:space="preserve"> xin(5) = 0</w:t>
            </w:r>
          </w:p>
          <w:p w:rsidR="002331D5" w:rsidRDefault="002331D5" w:rsidP="00EF3964">
            <w:r>
              <w:t>X1st(5) = xin(4) - W</w:t>
            </w:r>
            <w:r w:rsidRPr="001A579B">
              <w:rPr>
                <w:vertAlign w:val="subscript"/>
              </w:rPr>
              <w:t>8</w:t>
            </w:r>
            <w:r w:rsidRPr="001A579B">
              <w:rPr>
                <w:vertAlign w:val="superscript"/>
              </w:rPr>
              <w:t>0</w:t>
            </w:r>
            <w:r>
              <w:t xml:space="preserve"> xin(5) = 0</w:t>
            </w:r>
          </w:p>
          <w:p w:rsidR="002331D5" w:rsidRDefault="002331D5" w:rsidP="00EF3964">
            <w:r>
              <w:t>X1st(6) = xin(6) + W</w:t>
            </w:r>
            <w:r w:rsidRPr="001A579B">
              <w:rPr>
                <w:vertAlign w:val="subscript"/>
              </w:rPr>
              <w:t>8</w:t>
            </w:r>
            <w:r w:rsidRPr="001A579B">
              <w:rPr>
                <w:vertAlign w:val="superscript"/>
              </w:rPr>
              <w:t>0</w:t>
            </w:r>
            <w:r>
              <w:t xml:space="preserve"> xin(7) = 0</w:t>
            </w:r>
          </w:p>
          <w:p w:rsidR="002331D5" w:rsidRDefault="002331D5" w:rsidP="00EF3964">
            <w:pPr>
              <w:tabs>
                <w:tab w:val="left" w:pos="1515"/>
              </w:tabs>
            </w:pPr>
            <w:r>
              <w:t>X1st(7) = xin(6) - W</w:t>
            </w:r>
            <w:r w:rsidRPr="001A579B">
              <w:rPr>
                <w:vertAlign w:val="subscript"/>
              </w:rPr>
              <w:t>8</w:t>
            </w:r>
            <w:r w:rsidRPr="001A579B">
              <w:rPr>
                <w:vertAlign w:val="superscript"/>
              </w:rPr>
              <w:t>0</w:t>
            </w:r>
            <w:r>
              <w:t xml:space="preserve"> xin(7) = 0</w:t>
            </w:r>
          </w:p>
        </w:tc>
        <w:tc>
          <w:tcPr>
            <w:tcW w:w="4315" w:type="dxa"/>
          </w:tcPr>
          <w:p w:rsidR="002331D5" w:rsidRDefault="002331D5" w:rsidP="00EF3964">
            <w:r>
              <w:t>OUTPUT STAGE</w:t>
            </w:r>
          </w:p>
          <w:p w:rsidR="002331D5" w:rsidRDefault="002331D5" w:rsidP="00EF3964">
            <w:r>
              <w:t>X(0) = X2nd(0) + W</w:t>
            </w:r>
            <w:r w:rsidRPr="001A579B">
              <w:rPr>
                <w:vertAlign w:val="subscript"/>
              </w:rPr>
              <w:t>8</w:t>
            </w:r>
            <w:r w:rsidRPr="001A579B">
              <w:rPr>
                <w:vertAlign w:val="superscript"/>
              </w:rPr>
              <w:t>0</w:t>
            </w:r>
            <w:r>
              <w:t xml:space="preserve"> X2nd(4) = 0</w:t>
            </w:r>
          </w:p>
          <w:p w:rsidR="002331D5" w:rsidRDefault="002331D5" w:rsidP="00EF3964">
            <w:r>
              <w:t>X(1) = X2nd(1) + W</w:t>
            </w:r>
            <w:r w:rsidRPr="001A579B">
              <w:rPr>
                <w:vertAlign w:val="subscript"/>
              </w:rPr>
              <w:t>8</w:t>
            </w:r>
            <w:r>
              <w:rPr>
                <w:vertAlign w:val="superscript"/>
              </w:rPr>
              <w:t>1</w:t>
            </w:r>
            <w:r>
              <w:t xml:space="preserve"> X2nd(5) = 0</w:t>
            </w:r>
          </w:p>
          <w:p w:rsidR="002331D5" w:rsidRDefault="002331D5" w:rsidP="00EF3964">
            <w:r>
              <w:t>X(2) = X2nd(2) + W</w:t>
            </w:r>
            <w:r w:rsidRPr="001A579B">
              <w:rPr>
                <w:vertAlign w:val="subscript"/>
              </w:rPr>
              <w:t>8</w:t>
            </w:r>
            <w:r>
              <w:rPr>
                <w:vertAlign w:val="superscript"/>
              </w:rPr>
              <w:t>2</w:t>
            </w:r>
            <w:r>
              <w:t xml:space="preserve"> X2nd(6) = </w:t>
            </w:r>
            <w:r w:rsidR="0017580A">
              <w:t>40</w:t>
            </w:r>
            <w:r>
              <w:t>000</w:t>
            </w:r>
          </w:p>
          <w:p w:rsidR="002331D5" w:rsidRDefault="002331D5" w:rsidP="00EF3964">
            <w:r>
              <w:t>X(3) = X2nd(3) + W</w:t>
            </w:r>
            <w:r w:rsidRPr="001A579B">
              <w:rPr>
                <w:vertAlign w:val="subscript"/>
              </w:rPr>
              <w:t>8</w:t>
            </w:r>
            <w:r>
              <w:rPr>
                <w:vertAlign w:val="superscript"/>
              </w:rPr>
              <w:t>3</w:t>
            </w:r>
            <w:r>
              <w:t xml:space="preserve"> X2nd(7) = 0</w:t>
            </w:r>
          </w:p>
          <w:p w:rsidR="002331D5" w:rsidRDefault="002331D5" w:rsidP="00EF3964">
            <w:r>
              <w:t>X(4) = X2nd(0) - W</w:t>
            </w:r>
            <w:r w:rsidRPr="001A579B">
              <w:rPr>
                <w:vertAlign w:val="subscript"/>
              </w:rPr>
              <w:t>8</w:t>
            </w:r>
            <w:r w:rsidRPr="001A579B">
              <w:rPr>
                <w:vertAlign w:val="superscript"/>
              </w:rPr>
              <w:t>0</w:t>
            </w:r>
            <w:r>
              <w:t xml:space="preserve"> X2nd(4) = 0</w:t>
            </w:r>
          </w:p>
          <w:p w:rsidR="002331D5" w:rsidRDefault="002331D5" w:rsidP="00EF3964">
            <w:r>
              <w:t>X(5) = X2nd(1) - W</w:t>
            </w:r>
            <w:r w:rsidRPr="001A579B">
              <w:rPr>
                <w:vertAlign w:val="subscript"/>
              </w:rPr>
              <w:t>8</w:t>
            </w:r>
            <w:r>
              <w:rPr>
                <w:vertAlign w:val="superscript"/>
              </w:rPr>
              <w:t>1</w:t>
            </w:r>
            <w:r>
              <w:t xml:space="preserve"> X2nd(5) = 0</w:t>
            </w:r>
          </w:p>
          <w:p w:rsidR="002331D5" w:rsidRDefault="002331D5" w:rsidP="00EF3964">
            <w:r>
              <w:t>X(6) = X2nd(2) - W</w:t>
            </w:r>
            <w:r w:rsidRPr="001A579B">
              <w:rPr>
                <w:vertAlign w:val="subscript"/>
              </w:rPr>
              <w:t>8</w:t>
            </w:r>
            <w:r>
              <w:rPr>
                <w:vertAlign w:val="superscript"/>
              </w:rPr>
              <w:t>2</w:t>
            </w:r>
            <w:r>
              <w:t xml:space="preserve"> X2nd(6) = </w:t>
            </w:r>
            <w:r w:rsidR="0017580A">
              <w:t>40</w:t>
            </w:r>
            <w:r>
              <w:t>000</w:t>
            </w:r>
          </w:p>
          <w:p w:rsidR="002331D5" w:rsidRDefault="002331D5" w:rsidP="00EF3964">
            <w:r>
              <w:t>X(7) = X2nd(3) - W</w:t>
            </w:r>
            <w:r w:rsidRPr="001A579B">
              <w:rPr>
                <w:vertAlign w:val="subscript"/>
              </w:rPr>
              <w:t>8</w:t>
            </w:r>
            <w:r>
              <w:rPr>
                <w:vertAlign w:val="superscript"/>
              </w:rPr>
              <w:t>3</w:t>
            </w:r>
            <w:r>
              <w:t xml:space="preserve"> X2nd(7) = 0</w:t>
            </w:r>
          </w:p>
        </w:tc>
      </w:tr>
    </w:tbl>
    <w:p w:rsidR="002331D5" w:rsidRDefault="002331D5" w:rsidP="002331D5">
      <w:pPr>
        <w:pStyle w:val="Heading2"/>
      </w:pPr>
      <w:bookmarkStart w:id="17" w:name="_Toc481848656"/>
      <w:r>
        <w:t>MATLAB results</w:t>
      </w:r>
      <w:bookmarkEnd w:id="17"/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1726"/>
        <w:gridCol w:w="1726"/>
        <w:gridCol w:w="1726"/>
        <w:gridCol w:w="1726"/>
        <w:gridCol w:w="1726"/>
      </w:tblGrid>
      <w:tr w:rsidR="002331D5" w:rsidRPr="0048227D" w:rsidTr="004C2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2331D5" w:rsidRPr="0048227D" w:rsidRDefault="002331D5" w:rsidP="00EF3964">
            <w:r w:rsidRPr="0048227D">
              <w:t>k</w:t>
            </w:r>
          </w:p>
        </w:tc>
        <w:tc>
          <w:tcPr>
            <w:tcW w:w="1726" w:type="dxa"/>
          </w:tcPr>
          <w:p w:rsidR="002331D5" w:rsidRPr="0048227D" w:rsidRDefault="002331D5" w:rsidP="00EF39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Xin(k)</w:t>
            </w:r>
          </w:p>
        </w:tc>
        <w:tc>
          <w:tcPr>
            <w:tcW w:w="1726" w:type="dxa"/>
          </w:tcPr>
          <w:p w:rsidR="002331D5" w:rsidRPr="0048227D" w:rsidRDefault="002331D5" w:rsidP="00EF39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X1st(k)</w:t>
            </w:r>
          </w:p>
        </w:tc>
        <w:tc>
          <w:tcPr>
            <w:tcW w:w="1726" w:type="dxa"/>
          </w:tcPr>
          <w:p w:rsidR="002331D5" w:rsidRPr="0048227D" w:rsidRDefault="002331D5" w:rsidP="00EF39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X2nd(k)</w:t>
            </w:r>
          </w:p>
        </w:tc>
        <w:tc>
          <w:tcPr>
            <w:tcW w:w="1726" w:type="dxa"/>
          </w:tcPr>
          <w:p w:rsidR="002331D5" w:rsidRPr="0048227D" w:rsidRDefault="002331D5" w:rsidP="00EF396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X(k)</w:t>
            </w:r>
          </w:p>
        </w:tc>
      </w:tr>
      <w:tr w:rsidR="002331D5" w:rsidRPr="0048227D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2331D5" w:rsidRPr="0048227D" w:rsidRDefault="002331D5" w:rsidP="00EF3964">
            <w:r w:rsidRPr="0048227D">
              <w:t>0</w:t>
            </w:r>
          </w:p>
        </w:tc>
        <w:tc>
          <w:tcPr>
            <w:tcW w:w="1726" w:type="dxa"/>
          </w:tcPr>
          <w:p w:rsidR="002331D5" w:rsidRPr="0048227D" w:rsidRDefault="00EF3964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  <w:r w:rsidR="002331D5" w:rsidRPr="0048227D">
              <w:t>000</w:t>
            </w:r>
          </w:p>
        </w:tc>
        <w:tc>
          <w:tcPr>
            <w:tcW w:w="1726" w:type="dxa"/>
          </w:tcPr>
          <w:p w:rsidR="002331D5" w:rsidRPr="0048227D" w:rsidRDefault="00EF3964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</w:t>
            </w:r>
            <w:r w:rsidR="002331D5" w:rsidRPr="0048227D">
              <w:t>000</w:t>
            </w:r>
          </w:p>
        </w:tc>
        <w:tc>
          <w:tcPr>
            <w:tcW w:w="1726" w:type="dxa"/>
          </w:tcPr>
          <w:p w:rsidR="002331D5" w:rsidRPr="0048227D" w:rsidRDefault="002331D5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2331D5" w:rsidRPr="0048227D" w:rsidRDefault="002331D5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</w:tr>
      <w:tr w:rsidR="002331D5" w:rsidRPr="0048227D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2331D5" w:rsidRPr="0048227D" w:rsidRDefault="002331D5" w:rsidP="00EF3964">
            <w:r w:rsidRPr="0048227D">
              <w:lastRenderedPageBreak/>
              <w:t>1</w:t>
            </w:r>
          </w:p>
        </w:tc>
        <w:tc>
          <w:tcPr>
            <w:tcW w:w="1726" w:type="dxa"/>
          </w:tcPr>
          <w:p w:rsidR="002331D5" w:rsidRPr="0048227D" w:rsidRDefault="00EF3964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  <w:r w:rsidR="002331D5" w:rsidRPr="0048227D">
              <w:t>000</w:t>
            </w:r>
          </w:p>
        </w:tc>
        <w:tc>
          <w:tcPr>
            <w:tcW w:w="1726" w:type="dxa"/>
          </w:tcPr>
          <w:p w:rsidR="002331D5" w:rsidRPr="0048227D" w:rsidRDefault="002331D5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2331D5" w:rsidRPr="0048227D" w:rsidRDefault="002331D5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2331D5" w:rsidRPr="0048227D" w:rsidRDefault="002331D5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</w:tr>
      <w:tr w:rsidR="002331D5" w:rsidRPr="0048227D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2331D5" w:rsidRPr="0048227D" w:rsidRDefault="002331D5" w:rsidP="00EF3964">
            <w:r w:rsidRPr="0048227D">
              <w:t>2</w:t>
            </w:r>
          </w:p>
        </w:tc>
        <w:tc>
          <w:tcPr>
            <w:tcW w:w="1726" w:type="dxa"/>
          </w:tcPr>
          <w:p w:rsidR="002331D5" w:rsidRPr="0048227D" w:rsidRDefault="002331D5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-</w:t>
            </w:r>
            <w:r w:rsidR="00EF3964">
              <w:t>10</w:t>
            </w:r>
            <w:r w:rsidRPr="0048227D">
              <w:t>000</w:t>
            </w:r>
          </w:p>
        </w:tc>
        <w:tc>
          <w:tcPr>
            <w:tcW w:w="1726" w:type="dxa"/>
          </w:tcPr>
          <w:p w:rsidR="002331D5" w:rsidRPr="0048227D" w:rsidRDefault="002331D5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-</w:t>
            </w:r>
            <w:r w:rsidR="00EF3964">
              <w:t>20</w:t>
            </w:r>
            <w:r w:rsidRPr="0048227D">
              <w:t>000</w:t>
            </w:r>
          </w:p>
        </w:tc>
        <w:tc>
          <w:tcPr>
            <w:tcW w:w="1726" w:type="dxa"/>
          </w:tcPr>
          <w:p w:rsidR="002331D5" w:rsidRPr="0048227D" w:rsidRDefault="00EF3964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  <w:r w:rsidR="002331D5" w:rsidRPr="0048227D">
              <w:t>000</w:t>
            </w:r>
          </w:p>
        </w:tc>
        <w:tc>
          <w:tcPr>
            <w:tcW w:w="1726" w:type="dxa"/>
          </w:tcPr>
          <w:p w:rsidR="002331D5" w:rsidRPr="0048227D" w:rsidRDefault="00EF3964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  <w:r w:rsidR="002331D5" w:rsidRPr="0048227D">
              <w:t>000</w:t>
            </w:r>
          </w:p>
        </w:tc>
      </w:tr>
      <w:tr w:rsidR="002331D5" w:rsidRPr="0048227D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2331D5" w:rsidRPr="0048227D" w:rsidRDefault="002331D5" w:rsidP="00EF3964">
            <w:r w:rsidRPr="0048227D">
              <w:t>3</w:t>
            </w:r>
          </w:p>
        </w:tc>
        <w:tc>
          <w:tcPr>
            <w:tcW w:w="1726" w:type="dxa"/>
          </w:tcPr>
          <w:p w:rsidR="002331D5" w:rsidRPr="0048227D" w:rsidRDefault="002331D5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-</w:t>
            </w:r>
            <w:r w:rsidR="00EF3964">
              <w:t>10</w:t>
            </w:r>
            <w:r w:rsidRPr="0048227D">
              <w:t>000</w:t>
            </w:r>
          </w:p>
        </w:tc>
        <w:tc>
          <w:tcPr>
            <w:tcW w:w="1726" w:type="dxa"/>
          </w:tcPr>
          <w:p w:rsidR="002331D5" w:rsidRPr="0048227D" w:rsidRDefault="002331D5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2331D5" w:rsidRPr="0048227D" w:rsidRDefault="002331D5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2331D5" w:rsidRPr="0048227D" w:rsidRDefault="002331D5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</w:tr>
      <w:tr w:rsidR="002331D5" w:rsidRPr="0048227D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2331D5" w:rsidRPr="0048227D" w:rsidRDefault="002331D5" w:rsidP="00EF3964">
            <w:r w:rsidRPr="0048227D">
              <w:t>4</w:t>
            </w:r>
          </w:p>
        </w:tc>
        <w:tc>
          <w:tcPr>
            <w:tcW w:w="1726" w:type="dxa"/>
          </w:tcPr>
          <w:p w:rsidR="002331D5" w:rsidRPr="0048227D" w:rsidRDefault="002331D5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2331D5" w:rsidRPr="0048227D" w:rsidRDefault="002331D5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2331D5" w:rsidRPr="0048227D" w:rsidRDefault="002331D5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2331D5" w:rsidRPr="0048227D" w:rsidRDefault="002331D5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</w:tr>
      <w:tr w:rsidR="002331D5" w:rsidRPr="0048227D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2331D5" w:rsidRPr="0048227D" w:rsidRDefault="002331D5" w:rsidP="00EF3964">
            <w:r w:rsidRPr="0048227D">
              <w:t>5</w:t>
            </w:r>
          </w:p>
        </w:tc>
        <w:tc>
          <w:tcPr>
            <w:tcW w:w="1726" w:type="dxa"/>
          </w:tcPr>
          <w:p w:rsidR="002331D5" w:rsidRPr="0048227D" w:rsidRDefault="002331D5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2331D5" w:rsidRPr="0048227D" w:rsidRDefault="002331D5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2331D5" w:rsidRPr="0048227D" w:rsidRDefault="002331D5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2331D5" w:rsidRPr="0048227D" w:rsidRDefault="002331D5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</w:tr>
      <w:tr w:rsidR="002331D5" w:rsidRPr="0048227D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2331D5" w:rsidRPr="0048227D" w:rsidRDefault="002331D5" w:rsidP="00EF3964">
            <w:r w:rsidRPr="0048227D">
              <w:t>6</w:t>
            </w:r>
          </w:p>
        </w:tc>
        <w:tc>
          <w:tcPr>
            <w:tcW w:w="1726" w:type="dxa"/>
          </w:tcPr>
          <w:p w:rsidR="002331D5" w:rsidRPr="0048227D" w:rsidRDefault="002331D5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2331D5" w:rsidRPr="0048227D" w:rsidRDefault="002331D5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2331D5" w:rsidRPr="0048227D" w:rsidRDefault="002331D5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2331D5" w:rsidRPr="0048227D" w:rsidRDefault="00EF3964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40</w:t>
            </w:r>
            <w:r w:rsidR="002331D5" w:rsidRPr="0048227D">
              <w:t>000</w:t>
            </w:r>
          </w:p>
        </w:tc>
      </w:tr>
      <w:tr w:rsidR="002331D5" w:rsidRPr="0048227D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6" w:type="dxa"/>
          </w:tcPr>
          <w:p w:rsidR="002331D5" w:rsidRPr="0048227D" w:rsidRDefault="002331D5" w:rsidP="00EF3964">
            <w:r w:rsidRPr="0048227D">
              <w:t>7</w:t>
            </w:r>
          </w:p>
        </w:tc>
        <w:tc>
          <w:tcPr>
            <w:tcW w:w="1726" w:type="dxa"/>
          </w:tcPr>
          <w:p w:rsidR="002331D5" w:rsidRPr="0048227D" w:rsidRDefault="002331D5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2331D5" w:rsidRPr="0048227D" w:rsidRDefault="002331D5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2331D5" w:rsidRPr="0048227D" w:rsidRDefault="002331D5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  <w:tc>
          <w:tcPr>
            <w:tcW w:w="1726" w:type="dxa"/>
          </w:tcPr>
          <w:p w:rsidR="002331D5" w:rsidRPr="0048227D" w:rsidRDefault="002331D5" w:rsidP="00EF39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8227D">
              <w:t>0</w:t>
            </w:r>
          </w:p>
        </w:tc>
      </w:tr>
    </w:tbl>
    <w:p w:rsidR="002331D5" w:rsidRDefault="002331D5" w:rsidP="002331D5">
      <w:pPr>
        <w:pStyle w:val="Heading2"/>
      </w:pPr>
      <w:bookmarkStart w:id="18" w:name="_Toc481848657"/>
      <w:r>
        <w:t>MATLAB script</w:t>
      </w:r>
      <w:bookmarkEnd w:id="18"/>
    </w:p>
    <w:p w:rsidR="002331D5" w:rsidRPr="00D82AD9" w:rsidRDefault="002331D5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  <w:lang w:val="it-IT"/>
        </w:rPr>
      </w:pPr>
      <w:r w:rsidRPr="00D82AD9">
        <w:rPr>
          <w:rFonts w:ascii="Consolas" w:eastAsia="Calibri" w:hAnsi="Consolas" w:cs="Times New Roman"/>
          <w:color w:val="auto"/>
          <w:sz w:val="16"/>
          <w:szCs w:val="20"/>
          <w:lang w:val="it-IT"/>
        </w:rPr>
        <w:t>% FFT_</w:t>
      </w:r>
      <w:r w:rsidR="00EF3964" w:rsidRPr="00D82AD9">
        <w:rPr>
          <w:rFonts w:ascii="Consolas" w:eastAsia="Calibri" w:hAnsi="Consolas" w:cs="Times New Roman"/>
          <w:color w:val="auto"/>
          <w:sz w:val="16"/>
          <w:szCs w:val="20"/>
          <w:lang w:val="it-IT"/>
        </w:rPr>
        <w:t>b</w:t>
      </w:r>
      <w:r w:rsidRPr="00D82AD9">
        <w:rPr>
          <w:rFonts w:ascii="Consolas" w:eastAsia="Calibri" w:hAnsi="Consolas" w:cs="Times New Roman"/>
          <w:color w:val="auto"/>
          <w:sz w:val="16"/>
          <w:szCs w:val="20"/>
          <w:lang w:val="it-IT"/>
        </w:rPr>
        <w:t>.m</w:t>
      </w:r>
    </w:p>
    <w:p w:rsidR="00293F0C" w:rsidRPr="00D82AD9" w:rsidRDefault="00293F0C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  <w:lang w:val="it-IT"/>
        </w:rPr>
      </w:pPr>
      <w:r w:rsidRPr="00D82AD9">
        <w:rPr>
          <w:rFonts w:ascii="Consolas" w:eastAsia="Calibri" w:hAnsi="Consolas" w:cs="Times New Roman"/>
          <w:color w:val="auto"/>
          <w:sz w:val="16"/>
          <w:szCs w:val="20"/>
          <w:lang w:val="it-IT"/>
        </w:rPr>
        <w:t>clear all;</w:t>
      </w:r>
    </w:p>
    <w:p w:rsidR="00293F0C" w:rsidRPr="00D82AD9" w:rsidRDefault="00293F0C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  <w:lang w:val="it-IT"/>
        </w:rPr>
      </w:pPr>
      <w:r w:rsidRPr="00D82AD9">
        <w:rPr>
          <w:rFonts w:ascii="Consolas" w:eastAsia="Calibri" w:hAnsi="Consolas" w:cs="Times New Roman"/>
          <w:color w:val="auto"/>
          <w:sz w:val="16"/>
          <w:szCs w:val="20"/>
          <w:lang w:val="it-IT"/>
        </w:rPr>
        <w:t>N = 8;</w:t>
      </w:r>
    </w:p>
    <w:p w:rsidR="00293F0C" w:rsidRPr="00D82AD9" w:rsidRDefault="00293F0C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  <w:lang w:val="it-IT"/>
        </w:rPr>
      </w:pPr>
      <w:r w:rsidRPr="00D82AD9">
        <w:rPr>
          <w:rFonts w:ascii="Consolas" w:eastAsia="Calibri" w:hAnsi="Consolas" w:cs="Times New Roman"/>
          <w:color w:val="auto"/>
          <w:sz w:val="16"/>
          <w:szCs w:val="20"/>
          <w:lang w:val="it-IT"/>
        </w:rPr>
        <w:t>n_stages = log2(N);</w:t>
      </w:r>
    </w:p>
    <w:p w:rsidR="00293F0C" w:rsidRPr="00D82AD9" w:rsidRDefault="00293F0C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  <w:lang w:val="it-IT"/>
        </w:rPr>
      </w:pPr>
      <w:r w:rsidRPr="00D82AD9">
        <w:rPr>
          <w:rFonts w:ascii="Consolas" w:eastAsia="Calibri" w:hAnsi="Consolas" w:cs="Times New Roman"/>
          <w:color w:val="auto"/>
          <w:sz w:val="16"/>
          <w:szCs w:val="20"/>
          <w:lang w:val="it-IT"/>
        </w:rPr>
        <w:t>x = [10000 0 -10000 0 10000 0 -10000 0];</w:t>
      </w:r>
    </w:p>
    <w:p w:rsidR="00293F0C" w:rsidRPr="00520906" w:rsidRDefault="00293F0C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520906">
        <w:rPr>
          <w:rFonts w:ascii="Consolas" w:eastAsia="Calibri" w:hAnsi="Consolas" w:cs="Times New Roman"/>
          <w:color w:val="auto"/>
          <w:sz w:val="16"/>
          <w:szCs w:val="20"/>
        </w:rPr>
        <w:t>X = [bitrevorder(x)' zeros(8,n_stages)];</w:t>
      </w:r>
    </w:p>
    <w:p w:rsidR="00293F0C" w:rsidRPr="00520906" w:rsidRDefault="00293F0C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520906">
        <w:rPr>
          <w:rFonts w:ascii="Consolas" w:eastAsia="Calibri" w:hAnsi="Consolas" w:cs="Times New Roman"/>
          <w:color w:val="auto"/>
          <w:sz w:val="16"/>
          <w:szCs w:val="20"/>
        </w:rPr>
        <w:t>for stage = 1 : n_stages</w:t>
      </w:r>
    </w:p>
    <w:p w:rsidR="00293F0C" w:rsidRPr="00520906" w:rsidRDefault="00293F0C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520906">
        <w:rPr>
          <w:rFonts w:ascii="Consolas" w:eastAsia="Calibri" w:hAnsi="Consolas" w:cs="Times New Roman"/>
          <w:color w:val="auto"/>
          <w:sz w:val="16"/>
          <w:szCs w:val="20"/>
        </w:rPr>
        <w:t xml:space="preserve">    for group = 1 : N/(2^stage)</w:t>
      </w:r>
    </w:p>
    <w:p w:rsidR="00293F0C" w:rsidRPr="00520906" w:rsidRDefault="00293F0C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520906">
        <w:rPr>
          <w:rFonts w:ascii="Consolas" w:eastAsia="Calibri" w:hAnsi="Consolas" w:cs="Times New Roman"/>
          <w:color w:val="auto"/>
          <w:sz w:val="16"/>
          <w:szCs w:val="20"/>
        </w:rPr>
        <w:t xml:space="preserve">        for butter = 1 : N/(2*N/(2^stage))</w:t>
      </w:r>
    </w:p>
    <w:p w:rsidR="00293F0C" w:rsidRPr="00520906" w:rsidRDefault="00293F0C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520906">
        <w:rPr>
          <w:rFonts w:ascii="Consolas" w:eastAsia="Calibri" w:hAnsi="Consolas" w:cs="Times New Roman"/>
          <w:color w:val="auto"/>
          <w:sz w:val="16"/>
          <w:szCs w:val="20"/>
        </w:rPr>
        <w:t xml:space="preserve">            s1 = (butter+(group-1)*2^stage);</w:t>
      </w:r>
    </w:p>
    <w:p w:rsidR="00293F0C" w:rsidRPr="00520906" w:rsidRDefault="00293F0C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520906">
        <w:rPr>
          <w:rFonts w:ascii="Consolas" w:eastAsia="Calibri" w:hAnsi="Consolas" w:cs="Times New Roman"/>
          <w:color w:val="auto"/>
          <w:sz w:val="16"/>
          <w:szCs w:val="20"/>
        </w:rPr>
        <w:t xml:space="preserve">            s2 = (butter+(group-1)*2^stage)+2^(stage-1);</w:t>
      </w:r>
    </w:p>
    <w:p w:rsidR="00293F0C" w:rsidRPr="00520906" w:rsidRDefault="00293F0C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520906">
        <w:rPr>
          <w:rFonts w:ascii="Consolas" w:eastAsia="Calibri" w:hAnsi="Consolas" w:cs="Times New Roman"/>
          <w:color w:val="auto"/>
          <w:sz w:val="16"/>
          <w:szCs w:val="20"/>
        </w:rPr>
        <w:t xml:space="preserve">            t_exp = N/(2^(stage))*(butter-1);</w:t>
      </w:r>
    </w:p>
    <w:p w:rsidR="00293F0C" w:rsidRPr="00520906" w:rsidRDefault="00293F0C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520906">
        <w:rPr>
          <w:rFonts w:ascii="Consolas" w:eastAsia="Calibri" w:hAnsi="Consolas" w:cs="Times New Roman"/>
          <w:color w:val="auto"/>
          <w:sz w:val="16"/>
          <w:szCs w:val="20"/>
        </w:rPr>
        <w:t xml:space="preserve">           [X(s1, stage+1), X(s2, stage+1)] = butterfly(X(s1, stage), X(s2, stage), t_exp, N);</w:t>
      </w:r>
    </w:p>
    <w:p w:rsidR="00293F0C" w:rsidRPr="00520906" w:rsidRDefault="00293F0C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520906">
        <w:rPr>
          <w:rFonts w:ascii="Consolas" w:eastAsia="Calibri" w:hAnsi="Consolas" w:cs="Times New Roman"/>
          <w:color w:val="auto"/>
          <w:sz w:val="16"/>
          <w:szCs w:val="20"/>
        </w:rPr>
        <w:t xml:space="preserve">        end</w:t>
      </w:r>
    </w:p>
    <w:p w:rsidR="00293F0C" w:rsidRPr="00520906" w:rsidRDefault="00293F0C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520906">
        <w:rPr>
          <w:rFonts w:ascii="Consolas" w:eastAsia="Calibri" w:hAnsi="Consolas" w:cs="Times New Roman"/>
          <w:color w:val="auto"/>
          <w:sz w:val="16"/>
          <w:szCs w:val="20"/>
        </w:rPr>
        <w:t xml:space="preserve">    end</w:t>
      </w:r>
    </w:p>
    <w:p w:rsidR="00293F0C" w:rsidRPr="00520906" w:rsidRDefault="00293F0C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520906">
        <w:rPr>
          <w:rFonts w:ascii="Consolas" w:eastAsia="Calibri" w:hAnsi="Consolas" w:cs="Times New Roman"/>
          <w:color w:val="auto"/>
          <w:sz w:val="16"/>
          <w:szCs w:val="20"/>
        </w:rPr>
        <w:t>end</w:t>
      </w:r>
    </w:p>
    <w:p w:rsidR="00293F0C" w:rsidRPr="00520906" w:rsidRDefault="00293F0C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</w:p>
    <w:p w:rsidR="00293F0C" w:rsidRPr="00D82AD9" w:rsidRDefault="00293F0C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D82AD9">
        <w:rPr>
          <w:rFonts w:ascii="Consolas" w:eastAsia="Calibri" w:hAnsi="Consolas" w:cs="Times New Roman"/>
          <w:color w:val="auto"/>
          <w:sz w:val="16"/>
          <w:szCs w:val="20"/>
        </w:rPr>
        <w:t>function [out1, out2] = butterfly(in1, in2, twiddle_exp, N)</w:t>
      </w:r>
    </w:p>
    <w:p w:rsidR="00293F0C" w:rsidRPr="00520906" w:rsidRDefault="00293F0C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D82AD9">
        <w:rPr>
          <w:rFonts w:ascii="Consolas" w:eastAsia="Calibri" w:hAnsi="Consolas" w:cs="Times New Roman"/>
          <w:color w:val="auto"/>
          <w:sz w:val="16"/>
          <w:szCs w:val="20"/>
        </w:rPr>
        <w:t xml:space="preserve">    </w:t>
      </w:r>
      <w:r w:rsidRPr="00520906">
        <w:rPr>
          <w:rFonts w:ascii="Consolas" w:eastAsia="Calibri" w:hAnsi="Consolas" w:cs="Times New Roman"/>
          <w:color w:val="auto"/>
          <w:sz w:val="16"/>
          <w:szCs w:val="20"/>
        </w:rPr>
        <w:t>out1 = in1 + in2 * exp(-1i*2*pi/N*twiddle_exp);</w:t>
      </w:r>
    </w:p>
    <w:p w:rsidR="00293F0C" w:rsidRPr="00520906" w:rsidRDefault="00293F0C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520906">
        <w:rPr>
          <w:rFonts w:ascii="Consolas" w:eastAsia="Calibri" w:hAnsi="Consolas" w:cs="Times New Roman"/>
          <w:color w:val="auto"/>
          <w:sz w:val="16"/>
          <w:szCs w:val="20"/>
        </w:rPr>
        <w:t xml:space="preserve">    out2 = in1 - in2 * exp(-1i*2*pi/N*twiddle_exp);</w:t>
      </w:r>
    </w:p>
    <w:p w:rsidR="00293F0C" w:rsidRPr="00520906" w:rsidRDefault="00293F0C" w:rsidP="00D82AD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520906">
        <w:rPr>
          <w:rFonts w:ascii="Consolas" w:eastAsia="Calibri" w:hAnsi="Consolas" w:cs="Times New Roman"/>
          <w:color w:val="auto"/>
          <w:sz w:val="16"/>
          <w:szCs w:val="20"/>
        </w:rPr>
        <w:t>end</w:t>
      </w:r>
    </w:p>
    <w:p w:rsidR="002331D5" w:rsidRDefault="00946269" w:rsidP="002331D5">
      <w:pPr>
        <w:pStyle w:val="Heading2"/>
      </w:pPr>
      <w:bookmarkStart w:id="19" w:name="_Toc481848658"/>
      <w:r>
        <w:lastRenderedPageBreak/>
        <w:t>C</w:t>
      </w:r>
      <w:r w:rsidR="002331D5">
        <w:t>omments</w:t>
      </w:r>
      <w:bookmarkEnd w:id="19"/>
    </w:p>
    <w:p w:rsidR="00386E03" w:rsidRPr="00386E03" w:rsidRDefault="00386E03" w:rsidP="00386E03">
      <w:pPr>
        <w:pStyle w:val="Heading3"/>
      </w:pPr>
      <w:bookmarkStart w:id="20" w:name="_Toc481848659"/>
      <w:r>
        <w:t>Question a)</w:t>
      </w:r>
      <w:bookmarkEnd w:id="20"/>
    </w:p>
    <w:p w:rsidR="002331D5" w:rsidRDefault="002331D5" w:rsidP="002331D5">
      <w:pPr>
        <w:pStyle w:val="ListBullet"/>
        <w:numPr>
          <w:ilvl w:val="0"/>
          <w:numId w:val="0"/>
        </w:numPr>
      </w:pPr>
      <w:r>
        <w:t>X</w:t>
      </w:r>
      <w:r w:rsidR="00EF3964">
        <w:t>2nd</w:t>
      </w:r>
      <w:r>
        <w:t xml:space="preserve">(2) = </w:t>
      </w:r>
      <w:r w:rsidR="00526507">
        <w:t>40</w:t>
      </w:r>
      <w:r>
        <w:t xml:space="preserve">000 </w:t>
      </w:r>
      <w:r w:rsidR="00526507">
        <w:t>&gt;</w:t>
      </w:r>
      <w:r>
        <w:t xml:space="preserve"> X</w:t>
      </w:r>
      <w:r w:rsidRPr="003518E3">
        <w:rPr>
          <w:vertAlign w:val="subscript"/>
        </w:rPr>
        <w:t>short, max</w:t>
      </w:r>
      <w:r>
        <w:t xml:space="preserve"> = 2</w:t>
      </w:r>
      <w:r w:rsidRPr="003518E3">
        <w:rPr>
          <w:vertAlign w:val="superscript"/>
        </w:rPr>
        <w:t>15</w:t>
      </w:r>
      <w:r>
        <w:t xml:space="preserve"> – 1 = 32767</w:t>
      </w:r>
    </w:p>
    <w:p w:rsidR="00526507" w:rsidRDefault="00526507" w:rsidP="002331D5">
      <w:pPr>
        <w:pStyle w:val="ListBullet"/>
        <w:numPr>
          <w:ilvl w:val="0"/>
          <w:numId w:val="0"/>
        </w:numPr>
      </w:pPr>
      <w:r>
        <w:t>Overflow occurs!</w:t>
      </w:r>
    </w:p>
    <w:p w:rsidR="00526507" w:rsidRDefault="00526507" w:rsidP="002331D5">
      <w:pPr>
        <w:pStyle w:val="ListBullet"/>
        <w:numPr>
          <w:ilvl w:val="0"/>
          <w:numId w:val="0"/>
        </w:numPr>
      </w:pPr>
      <w:r>
        <w:t>(40000)</w:t>
      </w:r>
      <w:r w:rsidRPr="00526507">
        <w:rPr>
          <w:vertAlign w:val="subscript"/>
        </w:rPr>
        <w:t>10</w:t>
      </w:r>
      <w:r>
        <w:t xml:space="preserve"> = (0 </w:t>
      </w:r>
      <w:r w:rsidRPr="00526507">
        <w:t>1001</w:t>
      </w:r>
      <w:r>
        <w:t xml:space="preserve"> </w:t>
      </w:r>
      <w:r w:rsidRPr="00526507">
        <w:t>1100</w:t>
      </w:r>
      <w:r>
        <w:t xml:space="preserve"> </w:t>
      </w:r>
      <w:r w:rsidRPr="00526507">
        <w:t>0100</w:t>
      </w:r>
      <w:r>
        <w:t xml:space="preserve"> </w:t>
      </w:r>
      <w:r w:rsidRPr="00526507">
        <w:t>0000</w:t>
      </w:r>
      <w:r>
        <w:t>)</w:t>
      </w:r>
      <w:r w:rsidRPr="00526507">
        <w:rPr>
          <w:vertAlign w:val="subscript"/>
        </w:rPr>
        <w:t>2</w:t>
      </w:r>
      <w:r>
        <w:t xml:space="preserve"> =</w:t>
      </w:r>
      <w:r w:rsidR="00AF0407">
        <w:t>&gt;</w:t>
      </w:r>
      <w:r>
        <w:t xml:space="preserve"> (</w:t>
      </w:r>
      <w:r w:rsidRPr="00526507">
        <w:t>1001</w:t>
      </w:r>
      <w:r>
        <w:t xml:space="preserve"> </w:t>
      </w:r>
      <w:r w:rsidRPr="00526507">
        <w:t>1100</w:t>
      </w:r>
      <w:r>
        <w:t xml:space="preserve"> </w:t>
      </w:r>
      <w:r w:rsidRPr="00526507">
        <w:t>0100</w:t>
      </w:r>
      <w:r>
        <w:t xml:space="preserve"> </w:t>
      </w:r>
      <w:r w:rsidRPr="00526507">
        <w:t>0000</w:t>
      </w:r>
      <w:r>
        <w:t>)</w:t>
      </w:r>
      <w:r w:rsidRPr="00526507">
        <w:rPr>
          <w:vertAlign w:val="subscript"/>
        </w:rPr>
        <w:t>2, short</w:t>
      </w:r>
      <w:r>
        <w:t xml:space="preserve"> = (</w:t>
      </w:r>
      <w:r w:rsidRPr="00526507">
        <w:t>-25536</w:t>
      </w:r>
      <w:r>
        <w:t>)</w:t>
      </w:r>
      <w:r w:rsidRPr="00526507">
        <w:rPr>
          <w:vertAlign w:val="subscript"/>
        </w:rPr>
        <w:t>10</w:t>
      </w:r>
      <w:r>
        <w:t xml:space="preserve"> </w:t>
      </w:r>
    </w:p>
    <w:p w:rsidR="00EF3964" w:rsidRDefault="00386E03" w:rsidP="00386E03">
      <w:pPr>
        <w:pStyle w:val="Heading3"/>
      </w:pPr>
      <w:bookmarkStart w:id="21" w:name="_Toc481848660"/>
      <w:r>
        <w:t>Question b)</w:t>
      </w:r>
      <w:bookmarkEnd w:id="21"/>
    </w:p>
    <w:p w:rsidR="009E2176" w:rsidRDefault="00306991" w:rsidP="00306991">
      <w:r>
        <w:t>To avoid the overflow while computing the FFT with short int</w:t>
      </w:r>
      <w:r w:rsidR="00A674FB">
        <w:t>eger</w:t>
      </w:r>
      <w:r>
        <w:t xml:space="preserve"> 16 bits values without losing too much information in the process, we can shift the</w:t>
      </w:r>
      <w:r w:rsidR="0036726F">
        <w:t xml:space="preserve"> results of the intermediate sums at each stage by one position to the right</w:t>
      </w:r>
      <w:r w:rsidR="009E2176">
        <w:t>, effectively halving it.</w:t>
      </w:r>
      <w:r w:rsidR="00BA7FFE">
        <w:t xml:space="preserve"> By doing so, the result of the scaled sum is assured to be within the range of short int values, –32768 .. +32767.</w:t>
      </w:r>
    </w:p>
    <w:p w:rsidR="004C2ED0" w:rsidRDefault="003828DE" w:rsidP="004C2ED0">
      <w:pPr>
        <w:keepNext/>
      </w:pPr>
      <w:r>
        <w:rPr>
          <w:noProof/>
        </w:rPr>
        <mc:AlternateContent>
          <mc:Choice Requires="wpc">
            <w:drawing>
              <wp:inline distT="0" distB="0" distL="0" distR="0" wp14:anchorId="6CCF6130" wp14:editId="6AD0632C">
                <wp:extent cx="5486400" cy="3352800"/>
                <wp:effectExtent l="0" t="0" r="0" b="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" name="Straight Connector 5"/>
                        <wps:cNvCnPr/>
                        <wps:spPr>
                          <a:xfrm>
                            <a:off x="409575" y="742950"/>
                            <a:ext cx="49053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Straight Arrow Connector 6"/>
                        <wps:cNvCnPr/>
                        <wps:spPr>
                          <a:xfrm flipV="1">
                            <a:off x="685801" y="838200"/>
                            <a:ext cx="990600" cy="990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Oval 7"/>
                        <wps:cNvSpPr/>
                        <wps:spPr>
                          <a:xfrm>
                            <a:off x="1676401" y="561975"/>
                            <a:ext cx="333375" cy="3333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Straight Connector 9"/>
                        <wps:cNvCnPr/>
                        <wps:spPr>
                          <a:xfrm flipV="1">
                            <a:off x="1843088" y="638174"/>
                            <a:ext cx="0" cy="2000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Oval 11"/>
                        <wps:cNvSpPr/>
                        <wps:spPr>
                          <a:xfrm>
                            <a:off x="3570900" y="561975"/>
                            <a:ext cx="333375" cy="33337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Straight Connector 12"/>
                        <wps:cNvCnPr/>
                        <wps:spPr>
                          <a:xfrm flipH="1">
                            <a:off x="3629026" y="742951"/>
                            <a:ext cx="21431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Connector 13"/>
                        <wps:cNvCnPr/>
                        <wps:spPr>
                          <a:xfrm flipV="1">
                            <a:off x="3738563" y="638174"/>
                            <a:ext cx="0" cy="20002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Straight Connector 14"/>
                        <wps:cNvCnPr/>
                        <wps:spPr>
                          <a:xfrm flipH="1">
                            <a:off x="1738313" y="733426"/>
                            <a:ext cx="214314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" name="Isosceles Triangle 15"/>
                        <wps:cNvSpPr/>
                        <wps:spPr>
                          <a:xfrm rot="5400000">
                            <a:off x="2238376" y="532416"/>
                            <a:ext cx="476249" cy="410559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Isosceles Triangle 16"/>
                        <wps:cNvSpPr/>
                        <wps:spPr>
                          <a:xfrm rot="5400000">
                            <a:off x="4162426" y="532416"/>
                            <a:ext cx="476249" cy="410559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Straight Arrow Connector 17"/>
                        <wps:cNvCnPr/>
                        <wps:spPr>
                          <a:xfrm flipV="1">
                            <a:off x="1657351" y="895350"/>
                            <a:ext cx="1971675" cy="19716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>
                            <a:off x="409575" y="1828800"/>
                            <a:ext cx="75247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1428750" y="2867025"/>
                            <a:ext cx="10382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Connector 20"/>
                        <wps:cNvCnPr/>
                        <wps:spPr>
                          <a:xfrm>
                            <a:off x="2828925" y="499571"/>
                            <a:ext cx="0" cy="255795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Straight Connector 21"/>
                        <wps:cNvCnPr/>
                        <wps:spPr>
                          <a:xfrm>
                            <a:off x="4819650" y="499571"/>
                            <a:ext cx="0" cy="255795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2242646" y="499571"/>
                            <a:ext cx="383540" cy="371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C2ED0" w:rsidRPr="002138CE" w:rsidRDefault="004C2ED0">
                              <w:pPr>
                                <w:rPr>
                                  <w:b/>
                                  <w:color w:val="auto"/>
                                  <w:sz w:val="32"/>
                                  <w:szCs w:val="32"/>
                                  <w:lang w:val="it-IT"/>
                                </w:rPr>
                              </w:pPr>
                              <w:r w:rsidRPr="002138CE">
                                <w:rPr>
                                  <w:b/>
                                  <w:color w:val="auto"/>
                                  <w:sz w:val="32"/>
                                  <w:szCs w:val="32"/>
                                  <w:lang w:val="it-IT"/>
                                </w:rPr>
                                <w:t>2</w:t>
                              </w:r>
                              <w:r w:rsidRPr="002138CE">
                                <w:rPr>
                                  <w:b/>
                                  <w:color w:val="auto"/>
                                  <w:sz w:val="32"/>
                                  <w:szCs w:val="32"/>
                                  <w:vertAlign w:val="superscript"/>
                                  <w:lang w:val="it-IT"/>
                                </w:rPr>
                                <w:t>-1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4157171" y="495300"/>
                            <a:ext cx="383540" cy="371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C2ED0" w:rsidRPr="002138CE" w:rsidRDefault="004C2ED0">
                              <w:pPr>
                                <w:rPr>
                                  <w:b/>
                                  <w:color w:val="auto"/>
                                  <w:sz w:val="32"/>
                                  <w:szCs w:val="32"/>
                                  <w:lang w:val="it-IT"/>
                                </w:rPr>
                              </w:pPr>
                              <w:r w:rsidRPr="002138CE">
                                <w:rPr>
                                  <w:b/>
                                  <w:color w:val="auto"/>
                                  <w:sz w:val="32"/>
                                  <w:szCs w:val="32"/>
                                  <w:lang w:val="it-IT"/>
                                </w:rPr>
                                <w:t>2</w:t>
                              </w:r>
                              <w:r w:rsidRPr="002138CE">
                                <w:rPr>
                                  <w:b/>
                                  <w:color w:val="auto"/>
                                  <w:sz w:val="32"/>
                                  <w:szCs w:val="32"/>
                                  <w:vertAlign w:val="superscript"/>
                                  <w:lang w:val="it-IT"/>
                                </w:rPr>
                                <w:t>-1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26035" y="371476"/>
                            <a:ext cx="723265" cy="371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C2ED0" w:rsidRPr="002138CE" w:rsidRDefault="004C2ED0">
                              <w:pPr>
                                <w:rPr>
                                  <w:color w:val="auto"/>
                                  <w:sz w:val="28"/>
                                  <w:szCs w:val="28"/>
                                  <w:lang w:val="it-IT"/>
                                </w:rPr>
                              </w:pPr>
                              <w:r w:rsidRPr="002138CE">
                                <w:rPr>
                                  <w:color w:val="auto"/>
                                  <w:sz w:val="28"/>
                                  <w:szCs w:val="28"/>
                                  <w:lang w:val="it-IT"/>
                                </w:rPr>
                                <w:t>X1st(k)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26035" y="1323977"/>
                            <a:ext cx="876935" cy="371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C2ED0" w:rsidRPr="002138CE" w:rsidRDefault="004C2ED0">
                              <w:pPr>
                                <w:rPr>
                                  <w:color w:val="auto"/>
                                  <w:sz w:val="28"/>
                                  <w:szCs w:val="28"/>
                                  <w:lang w:val="it-IT"/>
                                </w:rPr>
                              </w:pPr>
                              <w:r w:rsidRPr="002138CE">
                                <w:rPr>
                                  <w:color w:val="auto"/>
                                  <w:sz w:val="28"/>
                                  <w:szCs w:val="28"/>
                                  <w:lang w:val="it-IT"/>
                                </w:rPr>
                                <w:t>X1st(k</w:t>
                              </w:r>
                              <w:r>
                                <w:rPr>
                                  <w:color w:val="auto"/>
                                  <w:sz w:val="28"/>
                                  <w:szCs w:val="28"/>
                                  <w:lang w:val="it-IT"/>
                                </w:rPr>
                                <w:t>+1</w:t>
                              </w:r>
                              <w:r w:rsidRPr="002138CE">
                                <w:rPr>
                                  <w:color w:val="auto"/>
                                  <w:sz w:val="28"/>
                                  <w:szCs w:val="28"/>
                                  <w:lang w:val="it-IT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9"/>
                        <wps:cNvSpPr txBox="1"/>
                        <wps:spPr>
                          <a:xfrm>
                            <a:off x="33656" y="2476501"/>
                            <a:ext cx="1007110" cy="371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C2ED0" w:rsidRPr="002138CE" w:rsidRDefault="004C2ED0">
                              <w:pPr>
                                <w:rPr>
                                  <w:color w:val="auto"/>
                                  <w:sz w:val="28"/>
                                  <w:szCs w:val="28"/>
                                  <w:lang w:val="it-IT"/>
                                </w:rPr>
                              </w:pPr>
                              <w:r w:rsidRPr="002138CE">
                                <w:rPr>
                                  <w:color w:val="auto"/>
                                  <w:sz w:val="28"/>
                                  <w:szCs w:val="28"/>
                                  <w:lang w:val="it-IT"/>
                                </w:rPr>
                                <w:t>X</w:t>
                              </w:r>
                              <w:r>
                                <w:rPr>
                                  <w:color w:val="auto"/>
                                  <w:sz w:val="28"/>
                                  <w:szCs w:val="28"/>
                                  <w:lang w:val="it-IT"/>
                                </w:rPr>
                                <w:t>2nd</w:t>
                              </w:r>
                              <w:r w:rsidRPr="002138CE">
                                <w:rPr>
                                  <w:color w:val="auto"/>
                                  <w:sz w:val="28"/>
                                  <w:szCs w:val="28"/>
                                  <w:lang w:val="it-IT"/>
                                </w:rPr>
                                <w:t>(k</w:t>
                              </w:r>
                              <w:r>
                                <w:rPr>
                                  <w:color w:val="auto"/>
                                  <w:sz w:val="28"/>
                                  <w:szCs w:val="28"/>
                                  <w:lang w:val="it-IT"/>
                                </w:rPr>
                                <w:t>+2</w:t>
                              </w:r>
                              <w:r w:rsidRPr="002138CE">
                                <w:rPr>
                                  <w:color w:val="auto"/>
                                  <w:sz w:val="28"/>
                                  <w:szCs w:val="28"/>
                                  <w:lang w:val="it-IT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Straight Connector 31"/>
                        <wps:cNvCnPr/>
                        <wps:spPr>
                          <a:xfrm>
                            <a:off x="428626" y="2867025"/>
                            <a:ext cx="1000124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2193465" y="871046"/>
                            <a:ext cx="488315" cy="371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C2ED0" w:rsidRPr="002138CE" w:rsidRDefault="004C2ED0">
                              <w:pPr>
                                <w:rPr>
                                  <w:b/>
                                  <w:color w:val="auto"/>
                                  <w:sz w:val="32"/>
                                  <w:szCs w:val="32"/>
                                  <w:lang w:val="it-IT"/>
                                </w:rPr>
                              </w:pPr>
                              <w:r>
                                <w:rPr>
                                  <w:b/>
                                  <w:color w:val="auto"/>
                                  <w:sz w:val="32"/>
                                  <w:szCs w:val="32"/>
                                  <w:lang w:val="it-IT"/>
                                </w:rPr>
                                <w:t>&gt;&gt;1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4117515" y="847725"/>
                            <a:ext cx="488315" cy="371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C2ED0" w:rsidRPr="002138CE" w:rsidRDefault="004C2ED0">
                              <w:pPr>
                                <w:rPr>
                                  <w:b/>
                                  <w:color w:val="auto"/>
                                  <w:sz w:val="32"/>
                                  <w:szCs w:val="32"/>
                                  <w:lang w:val="it-IT"/>
                                </w:rPr>
                              </w:pPr>
                              <w:r>
                                <w:rPr>
                                  <w:b/>
                                  <w:color w:val="auto"/>
                                  <w:sz w:val="32"/>
                                  <w:szCs w:val="32"/>
                                  <w:lang w:val="it-IT"/>
                                </w:rPr>
                                <w:t>&gt;&gt;1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Straight Connector 34"/>
                        <wps:cNvCnPr/>
                        <wps:spPr>
                          <a:xfrm>
                            <a:off x="2570776" y="2867025"/>
                            <a:ext cx="1000124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Connector 35"/>
                        <wps:cNvCnPr/>
                        <wps:spPr>
                          <a:xfrm>
                            <a:off x="1271097" y="1828800"/>
                            <a:ext cx="1000124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0">
                            <a:schemeClr val="dk1"/>
                          </a:fillRef>
                          <a:effectRef idx="1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911370" y="1"/>
                            <a:ext cx="897890" cy="371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C2ED0" w:rsidRPr="002138CE" w:rsidRDefault="004C2ED0">
                              <w:pPr>
                                <w:rPr>
                                  <w:color w:val="auto"/>
                                  <w:sz w:val="28"/>
                                  <w:szCs w:val="28"/>
                                  <w:lang w:val="it-IT"/>
                                </w:rPr>
                              </w:pPr>
                              <w:r>
                                <w:rPr>
                                  <w:color w:val="auto"/>
                                  <w:sz w:val="28"/>
                                  <w:szCs w:val="28"/>
                                  <w:lang w:val="it-IT"/>
                                </w:rPr>
                                <w:t>1° STAGE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3349770" y="1"/>
                            <a:ext cx="928370" cy="3714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C2ED0" w:rsidRPr="002138CE" w:rsidRDefault="004C2ED0">
                              <w:pPr>
                                <w:rPr>
                                  <w:color w:val="auto"/>
                                  <w:sz w:val="28"/>
                                  <w:szCs w:val="28"/>
                                  <w:lang w:val="it-IT"/>
                                </w:rPr>
                              </w:pPr>
                              <w:r>
                                <w:rPr>
                                  <w:color w:val="auto"/>
                                  <w:sz w:val="28"/>
                                  <w:szCs w:val="28"/>
                                  <w:lang w:val="it-IT"/>
                                </w:rPr>
                                <w:t>2° STAGE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CCF6130" id="Canvas 4" o:spid="_x0000_s1026" editas="canvas" style="width:6in;height:264pt;mso-position-horizontal-relative:char;mso-position-vertical-relative:line" coordsize="54864,33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33528;visibility:visible;mso-wrap-style:square">
                  <v:fill o:detectmouseclick="t"/>
                  <v:path o:connecttype="none"/>
                </v:shape>
                <v:line id="Straight Connector 5" o:spid="_x0000_s1028" style="position:absolute;visibility:visible;mso-wrap-style:square" from="4095,7429" to="53149,7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DJzVMMAAADaAAAADwAAAGRycy9kb3ducmV2LnhtbESP0WoCMRRE3wv9h3ALvmnWBYvdGqUI&#10;ihZB3fYDbje3u6GbmyWJuv69EYQ+DjNzhpktetuKM/lgHCsYjzIQxJXThmsF31+r4RREiMgaW8ek&#10;4EoBFvPnpxkW2l34SOcy1iJBOBSooImxK6QMVUMWw8h1xMn7dd5iTNLXUnu8JLhtZZ5lr9Ki4bTQ&#10;YEfLhqq/8mQVmJ9j+5lvtntvyrfxNE7Wu+UhV2rw0n+8g4jUx//wo73RCiZwv5JugJz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gyc1TDAAAA2gAAAA8AAAAAAAAAAAAA&#10;AAAAoQIAAGRycy9kb3ducmV2LnhtbFBLBQYAAAAABAAEAPkAAACRAwAAAAA=&#10;" strokecolor="black [3200]" strokeweight="2pt">
                  <v:shadow on="t" color="black" opacity="24903f" origin=",.5" offset="0,.55556mm"/>
                </v:lin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6" o:spid="_x0000_s1029" type="#_x0000_t32" style="position:absolute;left:6858;top:8382;width:9906;height:990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Vbq8IAAADaAAAADwAAAGRycy9kb3ducmV2LnhtbESPT4vCMBTE7wt+h/CEva2pPVTtGstS&#10;EPai4p+Dx2fzti3bvJQm1vrtjSB4HGbmN8wyG0wjeupcbVnBdBKBIC6srrlUcDquv+YgnEfW2Fgm&#10;BXdykK1GH0tMtb3xnvqDL0WAsEtRQeV9m0rpiooMuoltiYP3ZzuDPsiulLrDW4CbRsZRlEiDNYeF&#10;ClvKKyr+D1ejgH2/iXG/TYbFMZ6fL7PdOt9IpT7Hw883CE+Df4df7V+tIIHnlXAD5Oo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uVbq8IAAADaAAAADwAAAAAAAAAAAAAA&#10;AAChAgAAZHJzL2Rvd25yZXYueG1sUEsFBgAAAAAEAAQA+QAAAJADAAAAAA==&#10;" strokecolor="black [3200]" strokeweight="2pt">
                  <v:stroke endarrow="block"/>
                  <v:shadow on="t" color="black" opacity="24903f" origin=",.5" offset="0,.55556mm"/>
                </v:shape>
                <v:oval id="Oval 7" o:spid="_x0000_s1030" style="position:absolute;left:16764;top:5619;width:3333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KfBMMA&#10;AADaAAAADwAAAGRycy9kb3ducmV2LnhtbESPQWuDQBSE74X8h+UFeqtrPNRqsgkhUGhLLtFAr6/u&#10;i5q4b8Xdqv332UKhx2FmvmE2u9l0YqTBtZYVrKIYBHFldcu1gnP5+vQCwnlkjZ1lUvBDDnbbxcMG&#10;c20nPtFY+FoECLscFTTe97mUrmrIoItsTxy8ix0M+iCHWuoBpwA3nUzi+FkabDksNNjToaHqVnwb&#10;BfXp5j4SzKrrV5YW711bHrPPUqnH5bxfg/A0+//wX/tNK0jh90q4AX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RKfBMMAAADaAAAADwAAAAAAAAAAAAAAAACYAgAAZHJzL2Rv&#10;d25yZXYueG1sUEsFBgAAAAAEAAQA9QAAAIgDAAAAAA==&#10;" fillcolor="white [3201]" strokecolor="black [3200]" strokeweight="2pt"/>
                <v:line id="Straight Connector 9" o:spid="_x0000_s1031" style="position:absolute;flip:y;visibility:visible;mso-wrap-style:square" from="18430,6381" to="18430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XhusIAAADaAAAADwAAAGRycy9kb3ducmV2LnhtbESPQWvCQBSE7wX/w/KE3pqNFUoaXUWE&#10;ggchbZqLt0f2mUSzb8PuqvHfdwWhx2FmvmGW69H04krOd5YVzJIUBHFtdceNgur36y0D4QOyxt4y&#10;KbiTh/Vq8rLEXNsb/9C1DI2IEPY5KmhDGHIpfd2SQZ/YgTh6R+sMhihdI7XDW4SbXr6n6Yc02HFc&#10;aHGgbUv1ubwYBQfTF47292M9r2bf6DN3ygqn1Ot03CxABBrDf/jZ3mkFn/C4Em+AXP0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pXhusIAAADaAAAADwAAAAAAAAAAAAAA&#10;AAChAgAAZHJzL2Rvd25yZXYueG1sUEsFBgAAAAAEAAQA+QAAAJADAAAAAA==&#10;" strokecolor="black [3200]" strokeweight="2pt">
                  <v:shadow on="t" color="black" opacity="24903f" origin=",.5" offset="0,.55556mm"/>
                </v:line>
                <v:oval id="Oval 11" o:spid="_x0000_s1032" style="position:absolute;left:35709;top:5619;width:3333;height:333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3Iq8AA&#10;AADbAAAADwAAAGRycy9kb3ducmV2LnhtbERPTYvCMBC9L/gfwgjetqkeXFuNIoKwyl5sBa9jM7bV&#10;ZlKarNZ/bxYWvM3jfc5i1ZtG3KlztWUF4ygGQVxYXXOp4JhvP2cgnEfW2FgmBU9ysFoOPhaYavvg&#10;A90zX4oQwi5FBZX3bSqlKyoy6CLbEgfuYjuDPsCulLrDRwg3jZzE8VQarDk0VNjSpqLilv0aBeXh&#10;5vYTTIrrOfnKdk2d/ySnXKnRsF/PQXjq/Vv87/7WYf4Y/n4JB8jl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33Iq8AAAADbAAAADwAAAAAAAAAAAAAAAACYAgAAZHJzL2Rvd25y&#10;ZXYueG1sUEsFBgAAAAAEAAQA9QAAAIUDAAAAAA==&#10;" fillcolor="white [3201]" strokecolor="black [3200]" strokeweight="2pt"/>
                <v:line id="Straight Connector 12" o:spid="_x0000_s1033" style="position:absolute;flip:x;visibility:visible;mso-wrap-style:square" from="36290,7429" to="38433,7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IMC78AAADbAAAADwAAAGRycy9kb3ducmV2LnhtbERPS4vCMBC+C/6HMII3TVVYStdURBA8&#10;CD7Wy96GZvrQZlKSqPXfG2Fhb/PxPWe56k0rHuR8Y1nBbJqAIC6sbrhScPnZTlIQPiBrbC2Tghd5&#10;WOXDwRIzbZ98osc5VCKGsM9QQR1Cl0npi5oM+qntiCNXWmcwROgqqR0+Y7hp5TxJvqTBhmNDjR1t&#10;aipu57tR8Gvag6P9qywWl9kRfequ6cEpNR71628QgfrwL/5z73ScP4fPL/EAmb8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TIMC78AAADbAAAADwAAAAAAAAAAAAAAAACh&#10;AgAAZHJzL2Rvd25yZXYueG1sUEsFBgAAAAAEAAQA+QAAAI0DAAAAAA==&#10;" strokecolor="black [3200]" strokeweight="2pt">
                  <v:shadow on="t" color="black" opacity="24903f" origin=",.5" offset="0,.55556mm"/>
                </v:line>
                <v:line id="Straight Connector 13" o:spid="_x0000_s1034" style="position:absolute;flip:y;visibility:visible;mso-wrap-style:square" from="37385,6381" to="37385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6pkL4AAADbAAAADwAAAGRycy9kb3ducmV2LnhtbERPy6rCMBDdC/5DGMGdpl7hUqpRRBBc&#10;CL66cTc0Y1ttJiXJ1fr3Rrjgbg7nOfNlZxrxIOdrywom4wQEcWF1zaWC/LwZpSB8QNbYWCYFL/Kw&#10;XPR7c8y0ffKRHqdQihjCPkMFVQhtJqUvKjLox7YljtzVOoMhQldK7fAZw00jf5LkVxqsOTZU2NK6&#10;ouJ++jMKLqbZO9q9rsU0nxzQp+6W7p1Sw0G3moEI1IWv+N+91XH+FD6/xAPk4g0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mfqmQvgAAANsAAAAPAAAAAAAAAAAAAAAAAKEC&#10;AABkcnMvZG93bnJldi54bWxQSwUGAAAAAAQABAD5AAAAjAMAAAAA&#10;" strokecolor="black [3200]" strokeweight="2pt">
                  <v:shadow on="t" color="black" opacity="24903f" origin=",.5" offset="0,.55556mm"/>
                </v:line>
                <v:line id="Straight Connector 14" o:spid="_x0000_s1035" style="position:absolute;flip:x;visibility:visible;mso-wrap-style:square" from="17383,7334" to="19526,7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Zcx5MEAAADbAAAADwAAAGRycy9kb3ducmV2LnhtbERPTWvCQBC9F/oflin0VjdakZC6igiC&#10;ByE29dLbkB2T1Oxs2F1N8u9doeBtHu9zluvBtOJGzjeWFUwnCQji0uqGKwWnn91HCsIHZI2tZVIw&#10;kof16vVliZm2PX/TrQiViCHsM1RQh9BlUvqyJoN+YjviyJ2tMxgidJXUDvsYblo5S5KFNNhwbKix&#10;o21N5aW4GgW/ps0dHcZz+XmaHtGn7i/NnVLvb8PmC0SgITzF/+69jvPn8PglHiB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plzHkwQAAANsAAAAPAAAAAAAAAAAAAAAA&#10;AKECAABkcnMvZG93bnJldi54bWxQSwUGAAAAAAQABAD5AAAAjwMAAAAA&#10;" strokecolor="black [3200]" strokeweight="2pt">
                  <v:shadow on="t" color="black" opacity="24903f" origin=",.5" offset="0,.55556mm"/>
                </v:lin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15" o:spid="_x0000_s1036" type="#_x0000_t5" style="position:absolute;left:22383;top:5324;width:4763;height:4105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282sIA&#10;AADbAAAADwAAAGRycy9kb3ducmV2LnhtbERP22rCQBB9F/yHZYS+iG4arA3RVaRFqE/FtB8wZMck&#10;mp0N2c3Ffr1bKPRtDuc62/1oatFT6yrLCp6XEQji3OqKCwXfX8dFAsJ5ZI21ZVJwJwf73XSyxVTb&#10;gc/UZ74QIYRdigpK75tUSpeXZNAtbUMcuIttDfoA20LqFocQbmoZR9FaGqw4NJTY0FtJ+S3rjIL1&#10;3K4+u9fs9H7G+HRNkp/80FyVepqNhw0IT6P/F/+5P3SY/wK/v4QD5O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bzawgAAANsAAAAPAAAAAAAAAAAAAAAAAJgCAABkcnMvZG93&#10;bnJldi54bWxQSwUGAAAAAAQABAD1AAAAhwMAAAAA&#10;" fillcolor="white [3201]" strokecolor="black [3200]" strokeweight="2pt"/>
                <v:shape id="Isosceles Triangle 16" o:spid="_x0000_s1037" type="#_x0000_t5" style="position:absolute;left:41623;top:5324;width:4763;height:4106;rotation: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8ircIA&#10;AADbAAAADwAAAGRycy9kb3ducmV2LnhtbERPzWrCQBC+F3yHZYReim4MJQ3RVcRSaE7F2AcYsmMS&#10;zc6G7JqkffpuQfA2H9/vbHaTacVAvWssK1gtIxDEpdUNVwq+Tx+LFITzyBpby6TghxzstrOnDWba&#10;jnykofCVCCHsMlRQe99lUrqyJoNuaTviwJ1tb9AH2FdS9ziGcNPKOIoSabDh0FBjR4eaymtxMwqS&#10;F/v6dXsr8vcjxvklTX/LfXdR6nk+7dcgPE3+Ib67P3WYn8D/L+EAu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LyKtwgAAANsAAAAPAAAAAAAAAAAAAAAAAJgCAABkcnMvZG93&#10;bnJldi54bWxQSwUGAAAAAAQABAD1AAAAhwMAAAAA&#10;" fillcolor="white [3201]" strokecolor="black [3200]" strokeweight="2pt"/>
                <v:shape id="Straight Arrow Connector 17" o:spid="_x0000_s1038" type="#_x0000_t32" style="position:absolute;left:16573;top:8953;width:19717;height:19717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bPoMIAAADbAAAADwAAAGRycy9kb3ducmV2LnhtbERPTWuDQBC9B/Iflgn0lqz1EBObVYog&#10;9GJLYg45Tt2pSt1ZcbfG/vtuodDbPN7nnPLFDGKmyfWWFTzuIhDEjdU9twqudbk9gHAeWeNgmRR8&#10;k4M8W69OmGp75zPNF9+KEMIuRQWd92MqpWs6Muh2diQO3IedDPoAp1bqCe8h3AwyjqK9NNhzaOhw&#10;pKKj5vPyZRSwn6sYz6/75VjHh9t78lYWlVTqYbM8P4HwtPh/8Z/7RYf5Cfz+Eg6Q2Q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3bPoMIAAADbAAAADwAAAAAAAAAAAAAA&#10;AAChAgAAZHJzL2Rvd25yZXYueG1sUEsFBgAAAAAEAAQA+QAAAJADAAAAAA==&#10;" strokecolor="black [3200]" strokeweight="2pt">
                  <v:stroke endarrow="block"/>
                  <v:shadow on="t" color="black" opacity="24903f" origin=",.5" offset="0,.55556mm"/>
                </v:shape>
                <v:line id="Straight Connector 18" o:spid="_x0000_s1039" style="position:absolute;visibility:visible;mso-wrap-style:square" from="4095,18288" to="11620,18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4EGsUAAADbAAAADwAAAGRycy9kb3ducmV2LnhtbESP0UoDMRBF34X+Q5iCbzbbBaWuTYsU&#10;WqoItqsfMN1Md4ObyZLEdv1750HwbYZ7594zy/Xoe3WhmFxgA/NZAYq4CdZxa+DzY3u3AJUyssU+&#10;MBn4oQTr1eRmiZUNVz7Spc6tkhBOFRroch4qrVPTkcc0CwOxaOcQPWZZY6ttxKuE+16XRfGgPTqW&#10;hg4H2nTUfNXf3oA7HfvXcv/yHl39OF/k+93b5lAaczsdn59AZRrzv/nvem8FX2DlFxl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w4EGsUAAADbAAAADwAAAAAAAAAA&#10;AAAAAAChAgAAZHJzL2Rvd25yZXYueG1sUEsFBgAAAAAEAAQA+QAAAJMDAAAAAA==&#10;" strokecolor="black [3200]" strokeweight="2pt">
                  <v:shadow on="t" color="black" opacity="24903f" origin=",.5" offset="0,.55556mm"/>
                </v:line>
                <v:line id="Straight Connector 19" o:spid="_x0000_s1040" style="position:absolute;visibility:visible;mso-wrap-style:square" from="14287,28670" to="24669,28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KhgcEAAADbAAAADwAAAGRycy9kb3ducmV2LnhtbERP3WrCMBS+F/YO4Qy809SCQzujDEFR&#10;ETa7PcBZc9aGNScliVrffhEG3p2P7/csVr1txYV8MI4VTMYZCOLKacO1gq/PzWgGIkRkja1jUnCj&#10;AKvl02CBhXZXPtGljLVIIRwKVNDE2BVShqohi2HsOuLE/ThvMSboa6k9XlO4bWWeZS/SouHU0GBH&#10;64aq3/JsFZjvU3vId/t3b8r5ZBan2+P6I1dq+Ny/vYKI1MeH+N+902n+HO6/pAPk8g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QqGBwQAAANsAAAAPAAAAAAAAAAAAAAAA&#10;AKECAABkcnMvZG93bnJldi54bWxQSwUGAAAAAAQABAD5AAAAjwMAAAAA&#10;" strokecolor="black [3200]" strokeweight="2pt">
                  <v:shadow on="t" color="black" opacity="24903f" origin=",.5" offset="0,.55556mm"/>
                </v:line>
                <v:line id="Straight Connector 20" o:spid="_x0000_s1041" style="position:absolute;visibility:visible;mso-wrap-style:square" from="28289,4995" to="28289,30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GhHwcIAAADbAAAADwAAAGRycy9kb3ducmV2LnhtbESPwW7CMAyG75P2DpEn7TZSQEOsENA0&#10;DQ2xEzDuVmPaisYpSQbh7ecD0o7W7/+zv/kyu05dKMTWs4HhoABFXHnbcm3gZ796mYKKCdli55kM&#10;3CjCcvH4MMfS+itv6bJLtRIIxxINNCn1pdaxashhHPieWLKjDw6TjKHWNuBV4K7To6KYaIcty4UG&#10;e/poqDrtfp1Qhoez01+nNzxswnf4HE/yaz4b8/yU32egEuX0v3xvr62BkXwvLuIBev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GhHwcIAAADbAAAADwAAAAAAAAAAAAAA&#10;AAChAgAAZHJzL2Rvd25yZXYueG1sUEsFBgAAAAAEAAQA+QAAAJADAAAAAA==&#10;" strokecolor="black [3040]"/>
                <v:line id="Straight Connector 21" o:spid="_x0000_s1042" style="position:absolute;visibility:visible;mso-wrap-style:square" from="48196,4995" to="48196,30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TiWsMAAADbAAAADwAAAGRycy9kb3ducmV2LnhtbESPzWrDMBCE74W8g9hAb43slIbGiRxC&#10;aWhJT83PfbE2trG1ciQlUd8+KhR6HGbmG2a5iqYXV3K+tawgn2QgiCurW64VHPabp1cQPiBr7C2T&#10;gh/ysCpHD0sstL3xN113oRYJwr5ABU0IQyGlrxoy6Cd2IE7eyTqDIUlXS+3wluCml9Msm0mDLaeF&#10;Bgd6a6jqdheTKPnxbORHN8fj1n259+dZfIlnpR7Hcb0AESiG//Bf+1MrmObw+yX9AFn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Mk4lrDAAAA2wAAAA8AAAAAAAAAAAAA&#10;AAAAoQIAAGRycy9kb3ducmV2LnhtbFBLBQYAAAAABAAEAPkAAACRAwAAAAA=&#10;" strokecolor="black [3040]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2" o:spid="_x0000_s1043" type="#_x0000_t202" style="position:absolute;left:22426;top:4995;width:3835;height:37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QRYsUA&#10;AADbAAAADwAAAGRycy9kb3ducmV2LnhtbESPQWsCMRSE74X+h/AKXqRmuwcpq1FawSJiK66leHxs&#10;XjeLm5clibr+e1MQehxm5htmOu9tK87kQ+NYwcsoA0FcOd1wreB7v3x+BREissbWMSm4UoD57PFh&#10;ioV2F97RuYy1SBAOBSowMXaFlKEyZDGMXEecvF/nLcYkfS21x0uC21bmWTaWFhtOCwY7WhiqjuXJ&#10;Kjia9XCbfXy+/4xXV/+1P7mD3xyUGjz1bxMQkfr4H763V1pBnsPfl/QD5Ow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dBFixQAAANsAAAAPAAAAAAAAAAAAAAAAAJgCAABkcnMv&#10;ZG93bnJldi54bWxQSwUGAAAAAAQABAD1AAAAigMAAAAA&#10;" filled="f" stroked="f" strokeweight=".5pt">
                  <v:textbox>
                    <w:txbxContent>
                      <w:p w:rsidR="004C2ED0" w:rsidRPr="002138CE" w:rsidRDefault="004C2ED0">
                        <w:pPr>
                          <w:rPr>
                            <w:b/>
                            <w:color w:val="auto"/>
                            <w:sz w:val="32"/>
                            <w:szCs w:val="32"/>
                            <w:lang w:val="it-IT"/>
                          </w:rPr>
                        </w:pPr>
                        <w:r w:rsidRPr="002138CE">
                          <w:rPr>
                            <w:b/>
                            <w:color w:val="auto"/>
                            <w:sz w:val="32"/>
                            <w:szCs w:val="32"/>
                            <w:lang w:val="it-IT"/>
                          </w:rPr>
                          <w:t>2</w:t>
                        </w:r>
                        <w:r w:rsidRPr="002138CE">
                          <w:rPr>
                            <w:b/>
                            <w:color w:val="auto"/>
                            <w:sz w:val="32"/>
                            <w:szCs w:val="32"/>
                            <w:vertAlign w:val="superscript"/>
                            <w:lang w:val="it-IT"/>
                          </w:rPr>
                          <w:t>-1</w:t>
                        </w:r>
                      </w:p>
                    </w:txbxContent>
                  </v:textbox>
                </v:shape>
                <v:shape id="Text Box 23" o:spid="_x0000_s1044" type="#_x0000_t202" style="position:absolute;left:41571;top:4953;width:3836;height:37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i0+cUA&#10;AADbAAAADwAAAGRycy9kb3ducmV2LnhtbESPQWsCMRSE7wX/Q3iCF6lZLUhZjdIWFClWqRbx+Ni8&#10;bhY3L0sSdf33piD0OMzMN8x03tpaXMiHyrGC4SADQVw4XXGp4Ge/eH4FESKyxtoxKbhRgPms8zTF&#10;XLsrf9NlF0uRIBxyVGBibHIpQ2HIYhi4hjh5v85bjEn6UmqP1wS3tRxl2VharDgtGGzow1Bx2p2t&#10;gpP57G+z5df7Yby6+c3+7I5+fVSq123fJiAitfE//GivtILRC/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OLT5xQAAANsAAAAPAAAAAAAAAAAAAAAAAJgCAABkcnMv&#10;ZG93bnJldi54bWxQSwUGAAAAAAQABAD1AAAAigMAAAAA&#10;" filled="f" stroked="f" strokeweight=".5pt">
                  <v:textbox>
                    <w:txbxContent>
                      <w:p w:rsidR="004C2ED0" w:rsidRPr="002138CE" w:rsidRDefault="004C2ED0">
                        <w:pPr>
                          <w:rPr>
                            <w:b/>
                            <w:color w:val="auto"/>
                            <w:sz w:val="32"/>
                            <w:szCs w:val="32"/>
                            <w:lang w:val="it-IT"/>
                          </w:rPr>
                        </w:pPr>
                        <w:r w:rsidRPr="002138CE">
                          <w:rPr>
                            <w:b/>
                            <w:color w:val="auto"/>
                            <w:sz w:val="32"/>
                            <w:szCs w:val="32"/>
                            <w:lang w:val="it-IT"/>
                          </w:rPr>
                          <w:t>2</w:t>
                        </w:r>
                        <w:r w:rsidRPr="002138CE">
                          <w:rPr>
                            <w:b/>
                            <w:color w:val="auto"/>
                            <w:sz w:val="32"/>
                            <w:szCs w:val="32"/>
                            <w:vertAlign w:val="superscript"/>
                            <w:lang w:val="it-IT"/>
                          </w:rPr>
                          <w:t>-1</w:t>
                        </w:r>
                      </w:p>
                    </w:txbxContent>
                  </v:textbox>
                </v:shape>
                <v:shape id="Text Box 24" o:spid="_x0000_s1045" type="#_x0000_t202" style="position:absolute;left:260;top:3714;width:7233;height:37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EsjcUA&#10;AADbAAAADwAAAGRycy9kb3ducmV2LnhtbESPQWsCMRSE7wX/Q3iCF6lZpUhZjdIWFClWqRbx+Ni8&#10;bhY3L0sSdf33piD0OMzMN8x03tpaXMiHyrGC4SADQVw4XXGp4Ge/eH4FESKyxtoxKbhRgPms8zTF&#10;XLsrf9NlF0uRIBxyVGBibHIpQ2HIYhi4hjh5v85bjEn6UmqP1wS3tRxl2VharDgtGGzow1Bx2p2t&#10;gpP57G+z5df7Yby6+c3+7I5+fVSq123fJiAitfE//GivtILRC/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0SyNxQAAANsAAAAPAAAAAAAAAAAAAAAAAJgCAABkcnMv&#10;ZG93bnJldi54bWxQSwUGAAAAAAQABAD1AAAAigMAAAAA&#10;" filled="f" stroked="f" strokeweight=".5pt">
                  <v:textbox>
                    <w:txbxContent>
                      <w:p w:rsidR="004C2ED0" w:rsidRPr="002138CE" w:rsidRDefault="004C2ED0">
                        <w:pPr>
                          <w:rPr>
                            <w:color w:val="auto"/>
                            <w:sz w:val="28"/>
                            <w:szCs w:val="28"/>
                            <w:lang w:val="it-IT"/>
                          </w:rPr>
                        </w:pPr>
                        <w:r w:rsidRPr="002138CE">
                          <w:rPr>
                            <w:color w:val="auto"/>
                            <w:sz w:val="28"/>
                            <w:szCs w:val="28"/>
                            <w:lang w:val="it-IT"/>
                          </w:rPr>
                          <w:t>X1st(k)</w:t>
                        </w:r>
                      </w:p>
                    </w:txbxContent>
                  </v:textbox>
                </v:shape>
                <v:shape id="Text Box 28" o:spid="_x0000_s1046" type="#_x0000_t202" style="position:absolute;left:260;top:13239;width:8769;height:37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ZwmiMIA&#10;AADbAAAADwAAAGRycy9kb3ducmV2LnhtbERPTWsCMRC9F/ofwhS8lJrVg5StUWxBEdGKq4jHYTNu&#10;FjeTJYm6/ntzKPT4eN/jaWcbcSMfascKBv0MBHHpdM2VgsN+/vEJIkRkjY1jUvCgANPJ68sYc+3u&#10;vKNbESuRQjjkqMDE2OZShtKQxdB3LXHizs5bjAn6SmqP9xRuGznMspG0WHNqMNjSj6HyUlytgotZ&#10;vW+zxeb7OFo+/O/+6k5+fVKq99bNvkBE6uK/+M+91AqGaWz6kn6AnD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nCaIwgAAANsAAAAPAAAAAAAAAAAAAAAAAJgCAABkcnMvZG93&#10;bnJldi54bWxQSwUGAAAAAAQABAD1AAAAhwMAAAAA&#10;" filled="f" stroked="f" strokeweight=".5pt">
                  <v:textbox>
                    <w:txbxContent>
                      <w:p w:rsidR="004C2ED0" w:rsidRPr="002138CE" w:rsidRDefault="004C2ED0">
                        <w:pPr>
                          <w:rPr>
                            <w:color w:val="auto"/>
                            <w:sz w:val="28"/>
                            <w:szCs w:val="28"/>
                            <w:lang w:val="it-IT"/>
                          </w:rPr>
                        </w:pPr>
                        <w:r w:rsidRPr="002138CE">
                          <w:rPr>
                            <w:color w:val="auto"/>
                            <w:sz w:val="28"/>
                            <w:szCs w:val="28"/>
                            <w:lang w:val="it-IT"/>
                          </w:rPr>
                          <w:t>X1st(k</w:t>
                        </w:r>
                        <w:r>
                          <w:rPr>
                            <w:color w:val="auto"/>
                            <w:sz w:val="28"/>
                            <w:szCs w:val="28"/>
                            <w:lang w:val="it-IT"/>
                          </w:rPr>
                          <w:t>+1</w:t>
                        </w:r>
                        <w:r w:rsidRPr="002138CE">
                          <w:rPr>
                            <w:color w:val="auto"/>
                            <w:sz w:val="28"/>
                            <w:szCs w:val="28"/>
                            <w:lang w:val="it-IT"/>
                          </w:rPr>
                          <w:t>)</w:t>
                        </w:r>
                      </w:p>
                    </w:txbxContent>
                  </v:textbox>
                </v:shape>
                <v:shape id="Text Box 29" o:spid="_x0000_s1047" type="#_x0000_t202" style="position:absolute;left:336;top:24765;width:10071;height:37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CDE8UA&#10;AADbAAAADwAAAGRycy9kb3ducmV2LnhtbESPQWsCMRSE74L/ITzBS6lZPYhdjdIWFCmtUi3i8bF5&#10;3SxuXpYk6vrvG6HgcZiZb5jZorW1uJAPlWMFw0EGgrhwuuJSwc9++TwBESKyxtoxKbhRgMW825lh&#10;rt2Vv+myi6VIEA45KjAxNrmUoTBkMQxcQ5y8X+ctxiR9KbXHa4LbWo6ybCwtVpwWDDb0bqg47c5W&#10;wcl8PG2z1dfbYby++c3+7I7+86hUv9e+TkFEauMj/N9eawWjF7h/S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0IMTxQAAANsAAAAPAAAAAAAAAAAAAAAAAJgCAABkcnMv&#10;ZG93bnJldi54bWxQSwUGAAAAAAQABAD1AAAAigMAAAAA&#10;" filled="f" stroked="f" strokeweight=".5pt">
                  <v:textbox>
                    <w:txbxContent>
                      <w:p w:rsidR="004C2ED0" w:rsidRPr="002138CE" w:rsidRDefault="004C2ED0">
                        <w:pPr>
                          <w:rPr>
                            <w:color w:val="auto"/>
                            <w:sz w:val="28"/>
                            <w:szCs w:val="28"/>
                            <w:lang w:val="it-IT"/>
                          </w:rPr>
                        </w:pPr>
                        <w:r w:rsidRPr="002138CE">
                          <w:rPr>
                            <w:color w:val="auto"/>
                            <w:sz w:val="28"/>
                            <w:szCs w:val="28"/>
                            <w:lang w:val="it-IT"/>
                          </w:rPr>
                          <w:t>X</w:t>
                        </w:r>
                        <w:r>
                          <w:rPr>
                            <w:color w:val="auto"/>
                            <w:sz w:val="28"/>
                            <w:szCs w:val="28"/>
                            <w:lang w:val="it-IT"/>
                          </w:rPr>
                          <w:t>2nd</w:t>
                        </w:r>
                        <w:r w:rsidRPr="002138CE">
                          <w:rPr>
                            <w:color w:val="auto"/>
                            <w:sz w:val="28"/>
                            <w:szCs w:val="28"/>
                            <w:lang w:val="it-IT"/>
                          </w:rPr>
                          <w:t>(k</w:t>
                        </w:r>
                        <w:r>
                          <w:rPr>
                            <w:color w:val="auto"/>
                            <w:sz w:val="28"/>
                            <w:szCs w:val="28"/>
                            <w:lang w:val="it-IT"/>
                          </w:rPr>
                          <w:t>+2</w:t>
                        </w:r>
                        <w:r w:rsidRPr="002138CE">
                          <w:rPr>
                            <w:color w:val="auto"/>
                            <w:sz w:val="28"/>
                            <w:szCs w:val="28"/>
                            <w:lang w:val="it-IT"/>
                          </w:rPr>
                          <w:t>)</w:t>
                        </w:r>
                      </w:p>
                    </w:txbxContent>
                  </v:textbox>
                </v:shape>
                <v:line id="Straight Connector 31" o:spid="_x0000_s1048" style="position:absolute;visibility:visible;mso-wrap-style:square" from="4286,28670" to="14287,28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uoAfMQAAADbAAAADwAAAGRycy9kb3ducmV2LnhtbESPT2sCMRTE74LfITyhN836h9JujSLS&#10;QulF1ELb2yN53SxuXpYk1d1vb4SCx2FmfsMs151rxJlCrD0rmE4KEMTam5orBZ/Ht/ETiJiQDTae&#10;SUFPEdar4WCJpfEX3tP5kCqRIRxLVGBTakspo7bkME58S5y9Xx8cpixDJU3AS4a7Rs6K4lE6rDkv&#10;WGxpa0mfDn9Oget+Fjuzf+6/Q48fr3auF7svrdTDqNu8gEjUpXv4v/1uFMyncPuSf4BcX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K6gB8xAAAANsAAAAPAAAAAAAAAAAA&#10;AAAAAKECAABkcnMvZG93bnJldi54bWxQSwUGAAAAAAQABAD5AAAAkgMAAAAA&#10;" strokecolor="black [3200]" strokeweight="2pt">
                  <v:stroke dashstyle="dash"/>
                  <v:shadow on="t" color="black" opacity="24903f" origin=",.5" offset="0,.55556mm"/>
                </v:line>
                <v:shape id="Text Box 32" o:spid="_x0000_s1049" type="#_x0000_t202" style="position:absolute;left:21934;top:8710;width:4883;height:37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2Hv8UA&#10;AADbAAAADwAAAGRycy9kb3ducmV2LnhtbESPQWsCMRSE7wX/Q3iCF6lZLUhZjdIWFClWqRbx+Ni8&#10;bhY3L0sSdf33piD0OMzMN8x03tpaXMiHyrGC4SADQVw4XXGp4Ge/eH4FESKyxtoxKbhRgPms8zTF&#10;XLsrf9NlF0uRIBxyVGBibHIpQ2HIYhi4hjh5v85bjEn6UmqP1wS3tRxl2VharDgtGGzow1Bx2p2t&#10;gpP57G+z5df7Yby6+c3+7I5+fVSq123fJiAitfE//GivtIKXEfx9ST9Az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rYe/xQAAANsAAAAPAAAAAAAAAAAAAAAAAJgCAABkcnMv&#10;ZG93bnJldi54bWxQSwUGAAAAAAQABAD1AAAAigMAAAAA&#10;" filled="f" stroked="f" strokeweight=".5pt">
                  <v:textbox>
                    <w:txbxContent>
                      <w:p w:rsidR="004C2ED0" w:rsidRPr="002138CE" w:rsidRDefault="004C2ED0">
                        <w:pPr>
                          <w:rPr>
                            <w:b/>
                            <w:color w:val="auto"/>
                            <w:sz w:val="32"/>
                            <w:szCs w:val="32"/>
                            <w:lang w:val="it-IT"/>
                          </w:rPr>
                        </w:pPr>
                        <w:r>
                          <w:rPr>
                            <w:b/>
                            <w:color w:val="auto"/>
                            <w:sz w:val="32"/>
                            <w:szCs w:val="32"/>
                            <w:lang w:val="it-IT"/>
                          </w:rPr>
                          <w:t>&gt;&gt;1</w:t>
                        </w:r>
                      </w:p>
                    </w:txbxContent>
                  </v:textbox>
                </v:shape>
                <v:shape id="Text Box 33" o:spid="_x0000_s1050" type="#_x0000_t202" style="position:absolute;left:41175;top:8477;width:4883;height:37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EiJMUA&#10;AADbAAAADwAAAGRycy9kb3ducmV2LnhtbESPQWsCMRSE74L/ITzBi9RsFaSsRmkLFZFWqRbx+Ni8&#10;bhY3L0sSdf33TUHwOMzMN8xs0dpaXMiHyrGC52EGgrhwuuJSwc/+4+kFRIjIGmvHpOBGARbzbmeG&#10;uXZX/qbLLpYiQTjkqMDE2ORShsKQxTB0DXHyfp23GJP0pdQerwluaznKsom0WHFaMNjQu6HitDtb&#10;BSezHmyz5dfbYbK6+c3+7I7+86hUv9e+TkFEauMjfG+vtILxGP6/pB8g5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4SIkxQAAANsAAAAPAAAAAAAAAAAAAAAAAJgCAABkcnMv&#10;ZG93bnJldi54bWxQSwUGAAAAAAQABAD1AAAAigMAAAAA&#10;" filled="f" stroked="f" strokeweight=".5pt">
                  <v:textbox>
                    <w:txbxContent>
                      <w:p w:rsidR="004C2ED0" w:rsidRPr="002138CE" w:rsidRDefault="004C2ED0">
                        <w:pPr>
                          <w:rPr>
                            <w:b/>
                            <w:color w:val="auto"/>
                            <w:sz w:val="32"/>
                            <w:szCs w:val="32"/>
                            <w:lang w:val="it-IT"/>
                          </w:rPr>
                        </w:pPr>
                        <w:r>
                          <w:rPr>
                            <w:b/>
                            <w:color w:val="auto"/>
                            <w:sz w:val="32"/>
                            <w:szCs w:val="32"/>
                            <w:lang w:val="it-IT"/>
                          </w:rPr>
                          <w:t>&gt;&gt;1</w:t>
                        </w:r>
                      </w:p>
                    </w:txbxContent>
                  </v:textbox>
                </v:shape>
                <v:line id="Straight Connector 34" o:spid="_x0000_s1051" style="position:absolute;visibility:visible;mso-wrap-style:square" from="25707,28670" to="35709,28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2j5MQAAADbAAAADwAAAGRycy9kb3ducmV2LnhtbESPQWsCMRSE7wX/Q3hCbzVrXaRujSKl&#10;hdKLaAu1t0fy3CxuXpYk1d1/3xQEj8PMfMMs171rxZlCbDwrmE4KEMTam4ZrBV+fbw9PIGJCNth6&#10;JgUDRVivRndLrIy/8I7O+1SLDOFYoQKbUldJGbUlh3HiO+LsHX1wmLIMtTQBLxnuWvlYFHPpsOG8&#10;YLGjF0v6tP91Clz/U27NbjEcwoAfr3amy+23Vup+3G+eQSTq0y18bb8bBbMS/r/kHyB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naPkxAAAANsAAAAPAAAAAAAAAAAA&#10;AAAAAKECAABkcnMvZG93bnJldi54bWxQSwUGAAAAAAQABAD5AAAAkgMAAAAA&#10;" strokecolor="black [3200]" strokeweight="2pt">
                  <v:stroke dashstyle="dash"/>
                  <v:shadow on="t" color="black" opacity="24903f" origin=",.5" offset="0,.55556mm"/>
                </v:line>
                <v:line id="Straight Connector 35" o:spid="_x0000_s1052" style="position:absolute;visibility:visible;mso-wrap-style:square" from="12710,18288" to="22712,182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dEGf8QAAADbAAAADwAAAGRycy9kb3ducmV2LnhtbESPQWsCMRSE70L/Q3gFb5pttdKuRilF&#10;oXgRbaH19kheN0s3L0sSdfffN0LB4zAz3zCLVecacaYQa88KHsYFCGLtTc2Vgs+PzegZREzIBhvP&#10;pKCnCKvl3WCBpfEX3tP5kCqRIRxLVGBTakspo7bkMI59S5y9Hx8cpixDJU3AS4a7Rj4WxUw6rDkv&#10;WGzpzZL+PZycAtcdpzuzf+m/Q4/btZ3o6e5LKzW8717nIBJ16Rb+b78bBZMnuH7JP0Au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10QZ/xAAAANsAAAAPAAAAAAAAAAAA&#10;AAAAAKECAABkcnMvZG93bnJldi54bWxQSwUGAAAAAAQABAD5AAAAkgMAAAAA&#10;" strokecolor="black [3200]" strokeweight="2pt">
                  <v:stroke dashstyle="dash"/>
                  <v:shadow on="t" color="black" opacity="24903f" origin=",.5" offset="0,.55556mm"/>
                </v:line>
                <v:shape id="Text Box 36" o:spid="_x0000_s1053" type="#_x0000_t202" style="position:absolute;left:9113;width:8979;height:37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aBvMUA&#10;AADbAAAADwAAAGRycy9kb3ducmV2LnhtbESPQWsCMRSE74L/IbxCL1KztrDI1ihVaJFilWopHh+b&#10;183i5mVJoq7/3hQEj8PMfMNMZp1txIl8qB0rGA0zEMSl0zVXCn52709jECEia2wck4ILBZhN+70J&#10;Ftqd+ZtO21iJBOFQoAITY1tIGUpDFsPQtcTJ+3PeYkzSV1J7PCe4beRzluXSYs1pwWBLC0PlYXu0&#10;Cg7mc7DJPr7mv/ny4te7o9v71V6px4fu7RVEpC7ew7f2Uit4yeH/S/oBcn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2loG8xQAAANsAAAAPAAAAAAAAAAAAAAAAAJgCAABkcnMv&#10;ZG93bnJldi54bWxQSwUGAAAAAAQABAD1AAAAigMAAAAA&#10;" filled="f" stroked="f" strokeweight=".5pt">
                  <v:textbox>
                    <w:txbxContent>
                      <w:p w:rsidR="004C2ED0" w:rsidRPr="002138CE" w:rsidRDefault="004C2ED0">
                        <w:pPr>
                          <w:rPr>
                            <w:color w:val="auto"/>
                            <w:sz w:val="28"/>
                            <w:szCs w:val="28"/>
                            <w:lang w:val="it-IT"/>
                          </w:rPr>
                        </w:pPr>
                        <w:r>
                          <w:rPr>
                            <w:color w:val="auto"/>
                            <w:sz w:val="28"/>
                            <w:szCs w:val="28"/>
                            <w:lang w:val="it-IT"/>
                          </w:rPr>
                          <w:t>1° STAGE</w:t>
                        </w:r>
                      </w:p>
                    </w:txbxContent>
                  </v:textbox>
                </v:shape>
                <v:shape id="Text Box 38" o:spid="_x0000_s1054" type="#_x0000_t202" style="position:absolute;left:33497;width:9284;height:371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WwVcIA&#10;AADbAAAADwAAAGRycy9kb3ducmV2LnhtbERPTWsCMRC9C/0PYQpeimZVkLIapS0oIlapingcNtPN&#10;4mayJFHXf98cCh4f73s6b20tbuRD5VjBoJ+BIC6crrhUcDwseu8gQkTWWDsmBQ8KMJ+9dKaYa3fn&#10;H7rtYylSCIccFZgYm1zKUBiyGPquIU7cr/MWY4K+lNrjPYXbWg6zbCwtVpwaDDb0Zai47K9WwcWs&#10;33bZ8vvzNF49/PZwdWe/OSvVfW0/JiAitfEp/nevtIJRGpu+pB8gZ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RbBVwgAAANsAAAAPAAAAAAAAAAAAAAAAAJgCAABkcnMvZG93&#10;bnJldi54bWxQSwUGAAAAAAQABAD1AAAAhwMAAAAA&#10;" filled="f" stroked="f" strokeweight=".5pt">
                  <v:textbox>
                    <w:txbxContent>
                      <w:p w:rsidR="004C2ED0" w:rsidRPr="002138CE" w:rsidRDefault="004C2ED0">
                        <w:pPr>
                          <w:rPr>
                            <w:color w:val="auto"/>
                            <w:sz w:val="28"/>
                            <w:szCs w:val="28"/>
                            <w:lang w:val="it-IT"/>
                          </w:rPr>
                        </w:pPr>
                        <w:r>
                          <w:rPr>
                            <w:color w:val="auto"/>
                            <w:sz w:val="28"/>
                            <w:szCs w:val="28"/>
                            <w:lang w:val="it-IT"/>
                          </w:rPr>
                          <w:t>2° STAGE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86E03" w:rsidRDefault="004C2ED0" w:rsidP="004C2ED0">
      <w:pPr>
        <w:pStyle w:val="Caption"/>
      </w:pPr>
      <w:r>
        <w:t xml:space="preserve">Figure </w:t>
      </w:r>
      <w:fldSimple w:instr=" SEQ Figure \* ARABIC ">
        <w:r w:rsidR="004F3853">
          <w:rPr>
            <w:noProof/>
          </w:rPr>
          <w:t>3</w:t>
        </w:r>
      </w:fldSimple>
      <w:r>
        <w:t xml:space="preserve"> - Consecutive divisions each stage to avoid overflow</w:t>
      </w:r>
    </w:p>
    <w:p w:rsidR="00BF7933" w:rsidRDefault="00BF7933" w:rsidP="00BF7933">
      <w:pPr>
        <w:pStyle w:val="Heading3"/>
      </w:pPr>
      <w:bookmarkStart w:id="22" w:name="_Toc481848661"/>
      <w:r>
        <w:t>Question c)</w:t>
      </w:r>
      <w:bookmarkEnd w:id="22"/>
    </w:p>
    <w:p w:rsidR="00BF7933" w:rsidRPr="00306991" w:rsidRDefault="00BF7933" w:rsidP="00BF7933">
      <w:r>
        <w:t>Using the approached described above, the FFT gain is compensated as the values at the output are effectively scaled by a factor of N = 2</w:t>
      </w:r>
      <w:r w:rsidRPr="009E2176">
        <w:rPr>
          <w:vertAlign w:val="superscript"/>
        </w:rPr>
        <w:t>n_stages</w:t>
      </w:r>
      <w:r>
        <w:t xml:space="preserve"> , while the approximation is minimized in case odd values are halved. The even valued sums are rescaled without losing any information.</w:t>
      </w:r>
    </w:p>
    <w:p w:rsidR="0063634B" w:rsidRDefault="0063634B" w:rsidP="0063634B">
      <w:pPr>
        <w:pStyle w:val="Heading1"/>
      </w:pPr>
      <w:bookmarkStart w:id="23" w:name="_Toc481848662"/>
      <w:r>
        <w:lastRenderedPageBreak/>
        <w:t>Attachment D</w:t>
      </w:r>
      <w:bookmarkEnd w:id="23"/>
    </w:p>
    <w:p w:rsidR="0063634B" w:rsidRDefault="00946269" w:rsidP="0063634B">
      <w:pPr>
        <w:pStyle w:val="Heading2"/>
      </w:pPr>
      <w:bookmarkStart w:id="24" w:name="_Toc481848663"/>
      <w:r>
        <w:t>I</w:t>
      </w:r>
      <w:r w:rsidR="0063634B">
        <w:t>nput sequence</w:t>
      </w:r>
      <w:bookmarkEnd w:id="24"/>
    </w:p>
    <w:p w:rsidR="0063634B" w:rsidRDefault="0063634B" w:rsidP="0063634B">
      <w:r>
        <w:t xml:space="preserve">x[n] = { </w:t>
      </w:r>
      <w:r w:rsidR="00946269">
        <w:t>10</w:t>
      </w:r>
      <w:r>
        <w:t>000 0 -</w:t>
      </w:r>
      <w:r w:rsidR="00946269">
        <w:t>10</w:t>
      </w:r>
      <w:r>
        <w:t xml:space="preserve">000 0 </w:t>
      </w:r>
      <w:r w:rsidR="00946269">
        <w:t>10</w:t>
      </w:r>
      <w:r>
        <w:t>000 0 -</w:t>
      </w:r>
      <w:r w:rsidR="00946269">
        <w:t>10</w:t>
      </w:r>
      <w:r>
        <w:t>000 0}</w:t>
      </w:r>
    </w:p>
    <w:p w:rsidR="0063634B" w:rsidRDefault="0063634B" w:rsidP="0036243F">
      <w:pPr>
        <w:pStyle w:val="Heading2"/>
      </w:pPr>
      <w:bookmarkStart w:id="25" w:name="_Toc481848664"/>
      <w:r>
        <w:t>DSK</w:t>
      </w:r>
      <w:r w:rsidR="0036243F">
        <w:t>6713 output</w:t>
      </w:r>
      <w:r w:rsidR="00946269">
        <w:t xml:space="preserve"> - overflow</w:t>
      </w:r>
      <w:bookmarkEnd w:id="25"/>
    </w:p>
    <w:p w:rsidR="0036243F" w:rsidRPr="00520906" w:rsidRDefault="0036243F" w:rsidP="00362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520906">
        <w:rPr>
          <w:rFonts w:ascii="Consolas" w:eastAsia="Calibri" w:hAnsi="Consolas" w:cs="Times New Roman"/>
          <w:color w:val="auto"/>
          <w:sz w:val="16"/>
          <w:szCs w:val="20"/>
        </w:rPr>
        <w:t>0        0 - j       0</w:t>
      </w:r>
    </w:p>
    <w:p w:rsidR="0036243F" w:rsidRPr="00520906" w:rsidRDefault="0036243F" w:rsidP="00362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520906">
        <w:rPr>
          <w:rFonts w:ascii="Consolas" w:eastAsia="Calibri" w:hAnsi="Consolas" w:cs="Times New Roman"/>
          <w:color w:val="auto"/>
          <w:sz w:val="16"/>
          <w:szCs w:val="20"/>
        </w:rPr>
        <w:t xml:space="preserve">  1        0 - j       0</w:t>
      </w:r>
    </w:p>
    <w:p w:rsidR="0036243F" w:rsidRPr="0036243F" w:rsidRDefault="0036243F" w:rsidP="00362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36243F">
        <w:rPr>
          <w:rFonts w:ascii="Consolas" w:eastAsia="Calibri" w:hAnsi="Consolas" w:cs="Times New Roman"/>
          <w:color w:val="auto"/>
          <w:sz w:val="16"/>
          <w:szCs w:val="20"/>
        </w:rPr>
        <w:t xml:space="preserve">  2        </w:t>
      </w:r>
      <w:r w:rsidR="00946269">
        <w:rPr>
          <w:rFonts w:ascii="Consolas" w:eastAsia="Calibri" w:hAnsi="Consolas" w:cs="Times New Roman"/>
          <w:color w:val="auto"/>
          <w:sz w:val="16"/>
          <w:szCs w:val="20"/>
        </w:rPr>
        <w:t>-25539</w:t>
      </w:r>
      <w:r w:rsidRPr="0036243F">
        <w:rPr>
          <w:rFonts w:ascii="Consolas" w:eastAsia="Calibri" w:hAnsi="Consolas" w:cs="Times New Roman"/>
          <w:color w:val="auto"/>
          <w:sz w:val="16"/>
          <w:szCs w:val="20"/>
        </w:rPr>
        <w:t xml:space="preserve"> - j       0</w:t>
      </w:r>
    </w:p>
    <w:p w:rsidR="0036243F" w:rsidRPr="0036243F" w:rsidRDefault="0036243F" w:rsidP="00362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36243F">
        <w:rPr>
          <w:rFonts w:ascii="Consolas" w:eastAsia="Calibri" w:hAnsi="Consolas" w:cs="Times New Roman"/>
          <w:color w:val="auto"/>
          <w:sz w:val="16"/>
          <w:szCs w:val="20"/>
        </w:rPr>
        <w:t xml:space="preserve">  3        0 - j       0</w:t>
      </w:r>
    </w:p>
    <w:p w:rsidR="0036243F" w:rsidRPr="0036243F" w:rsidRDefault="0036243F" w:rsidP="00362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36243F">
        <w:rPr>
          <w:rFonts w:ascii="Consolas" w:eastAsia="Calibri" w:hAnsi="Consolas" w:cs="Times New Roman"/>
          <w:color w:val="auto"/>
          <w:sz w:val="16"/>
          <w:szCs w:val="20"/>
        </w:rPr>
        <w:t xml:space="preserve">  4        0 - j       0</w:t>
      </w:r>
    </w:p>
    <w:p w:rsidR="0036243F" w:rsidRPr="0036243F" w:rsidRDefault="0036243F" w:rsidP="00362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36243F">
        <w:rPr>
          <w:rFonts w:ascii="Consolas" w:eastAsia="Calibri" w:hAnsi="Consolas" w:cs="Times New Roman"/>
          <w:color w:val="auto"/>
          <w:sz w:val="16"/>
          <w:szCs w:val="20"/>
        </w:rPr>
        <w:t xml:space="preserve">  5        0 - j       0</w:t>
      </w:r>
    </w:p>
    <w:p w:rsidR="0036243F" w:rsidRPr="0036243F" w:rsidRDefault="0036243F" w:rsidP="00362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36243F">
        <w:rPr>
          <w:rFonts w:ascii="Consolas" w:eastAsia="Calibri" w:hAnsi="Consolas" w:cs="Times New Roman"/>
          <w:color w:val="auto"/>
          <w:sz w:val="16"/>
          <w:szCs w:val="20"/>
        </w:rPr>
        <w:t xml:space="preserve">  6        </w:t>
      </w:r>
      <w:r w:rsidR="00946269">
        <w:rPr>
          <w:rFonts w:ascii="Consolas" w:eastAsia="Calibri" w:hAnsi="Consolas" w:cs="Times New Roman"/>
          <w:color w:val="auto"/>
          <w:sz w:val="16"/>
          <w:szCs w:val="20"/>
        </w:rPr>
        <w:t>-25536</w:t>
      </w:r>
      <w:r w:rsidRPr="0036243F">
        <w:rPr>
          <w:rFonts w:ascii="Consolas" w:eastAsia="Calibri" w:hAnsi="Consolas" w:cs="Times New Roman"/>
          <w:color w:val="auto"/>
          <w:sz w:val="16"/>
          <w:szCs w:val="20"/>
        </w:rPr>
        <w:t xml:space="preserve"> - j       0</w:t>
      </w:r>
    </w:p>
    <w:p w:rsidR="0036243F" w:rsidRPr="0036243F" w:rsidRDefault="0036243F" w:rsidP="0036243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36243F">
        <w:rPr>
          <w:rFonts w:ascii="Consolas" w:eastAsia="Calibri" w:hAnsi="Consolas" w:cs="Times New Roman"/>
          <w:color w:val="auto"/>
          <w:sz w:val="16"/>
          <w:szCs w:val="20"/>
        </w:rPr>
        <w:t xml:space="preserve">  7        0 - j       0</w:t>
      </w:r>
    </w:p>
    <w:p w:rsidR="00BF7933" w:rsidRDefault="0036243F" w:rsidP="00BF7933">
      <w:r>
        <w:t xml:space="preserve">As expected, the output matches the expectation listed in Attachment A and </w:t>
      </w:r>
      <w:r w:rsidR="00946269">
        <w:t>an overflow occ</w:t>
      </w:r>
      <w:r>
        <w:t>urs.</w:t>
      </w:r>
    </w:p>
    <w:p w:rsidR="0036243F" w:rsidRDefault="00946269" w:rsidP="00946269">
      <w:pPr>
        <w:pStyle w:val="Heading2"/>
      </w:pPr>
      <w:bookmarkStart w:id="26" w:name="_Toc481848665"/>
      <w:r>
        <w:t>Butterfly rescaling implementation</w:t>
      </w:r>
      <w:bookmarkEnd w:id="26"/>
    </w:p>
    <w:p w:rsidR="00946269" w:rsidRDefault="00946269" w:rsidP="00946269">
      <w:r>
        <w:t>The approach described in Attachment C is implemented in the provided file butterfly.c as follows: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>//-----------------------------------------------------------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>// Digital Signal Processing Lab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>// FIR implementation in fixed-point arithmetic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>//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>// Filename : butterfly.c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>//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>// Author Svg 31. Aug 2005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>//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>// Description: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>// This program computes the butterfly output signals IN PLACE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>//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>// *p_xa points to upper node of input, real part : x1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>// *p_xb points to lower node of input, real part : x2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>// *(p_xa+1) points to upper node of input, imag part : y1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lastRenderedPageBreak/>
        <w:t>// *(p_xb+1) points to lower node of input, imag part : y2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>//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>// Note : the cosine values are NEGATIVE !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>// w1 = -real(wk), w2 = imag(wk)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>//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>// version 1 : checked 31.Aug. 05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>void butterfly(short *p_xa, short *p_xb, short w1, short w2){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 xml:space="preserve"> int xout_r1_temp;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 xml:space="preserve"> int xout_i1_temp;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 xml:space="preserve"> int xout_r2_temp;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 xml:space="preserve"> int xout_i2_temp;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>// upper node, real part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 xml:space="preserve"> xout_r1_temp = ( *p_xa &lt;&lt; 15 ) - *p_xb * w1 - *(p_xb+1) * w2 ;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>// upper node, imaginary part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 xml:space="preserve"> xout_i1_temp = ( *(p_xa+1)&lt;&lt; 15 ) + *p_xb * w2 - *(p_xb+1) * w1 ;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>// lower node, real part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 xml:space="preserve"> xout_r2_temp = ( *p_xa &lt;&lt; 15 ) + *p_xb * w1 + *(p_xb+1) * w2 ;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>// lower node, imaginary part</w:t>
      </w:r>
    </w:p>
    <w:p w:rsid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 xml:space="preserve"> xout_i2_temp = ( *(p_xa+1)&lt;&lt; 15 ) - *p_xb * w2 + *(p_xb+1) * w1 ;</w:t>
      </w:r>
    </w:p>
    <w:p w:rsid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>
        <w:rPr>
          <w:rFonts w:ascii="Consolas" w:eastAsia="Calibri" w:hAnsi="Consolas" w:cs="Times New Roman"/>
          <w:color w:val="auto"/>
          <w:sz w:val="16"/>
          <w:szCs w:val="20"/>
        </w:rPr>
        <w:t>// Sum rescaling by shifting &gt;&gt;15 + 1 position the result of the sums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 xml:space="preserve"> *p_xa = (short) (xout_r1_temp&gt;&gt;1</w:t>
      </w:r>
      <w:r>
        <w:rPr>
          <w:rFonts w:ascii="Consolas" w:eastAsia="Calibri" w:hAnsi="Consolas" w:cs="Times New Roman"/>
          <w:color w:val="auto"/>
          <w:sz w:val="16"/>
          <w:szCs w:val="20"/>
        </w:rPr>
        <w:t>6</w:t>
      </w:r>
      <w:r w:rsidRPr="00946269">
        <w:rPr>
          <w:rFonts w:ascii="Consolas" w:eastAsia="Calibri" w:hAnsi="Consolas" w:cs="Times New Roman"/>
          <w:color w:val="auto"/>
          <w:sz w:val="16"/>
          <w:szCs w:val="20"/>
        </w:rPr>
        <w:t>); //write four results back IN-PLACE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 xml:space="preserve"> *(p_xa+1) = (short) (xout_i1_temp&gt;&gt;1</w:t>
      </w:r>
      <w:r>
        <w:rPr>
          <w:rFonts w:ascii="Consolas" w:eastAsia="Calibri" w:hAnsi="Consolas" w:cs="Times New Roman"/>
          <w:color w:val="auto"/>
          <w:sz w:val="16"/>
          <w:szCs w:val="20"/>
        </w:rPr>
        <w:t>6</w:t>
      </w:r>
      <w:r w:rsidRPr="00946269">
        <w:rPr>
          <w:rFonts w:ascii="Consolas" w:eastAsia="Calibri" w:hAnsi="Consolas" w:cs="Times New Roman"/>
          <w:color w:val="auto"/>
          <w:sz w:val="16"/>
          <w:szCs w:val="20"/>
        </w:rPr>
        <w:t>);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 xml:space="preserve"> *p_xb = (short) (xout_r2_temp&gt;&gt;1</w:t>
      </w:r>
      <w:r>
        <w:rPr>
          <w:rFonts w:ascii="Consolas" w:eastAsia="Calibri" w:hAnsi="Consolas" w:cs="Times New Roman"/>
          <w:color w:val="auto"/>
          <w:sz w:val="16"/>
          <w:szCs w:val="20"/>
        </w:rPr>
        <w:t>6</w:t>
      </w:r>
      <w:r w:rsidRPr="00946269">
        <w:rPr>
          <w:rFonts w:ascii="Consolas" w:eastAsia="Calibri" w:hAnsi="Consolas" w:cs="Times New Roman"/>
          <w:color w:val="auto"/>
          <w:sz w:val="16"/>
          <w:szCs w:val="20"/>
        </w:rPr>
        <w:t>);</w:t>
      </w:r>
    </w:p>
    <w:p w:rsid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946269">
        <w:rPr>
          <w:rFonts w:ascii="Consolas" w:eastAsia="Calibri" w:hAnsi="Consolas" w:cs="Times New Roman"/>
          <w:color w:val="auto"/>
          <w:sz w:val="16"/>
          <w:szCs w:val="20"/>
        </w:rPr>
        <w:t xml:space="preserve"> *(p_xb+1) = (short) (xout_i2_temp&gt;&gt;1</w:t>
      </w:r>
      <w:r>
        <w:rPr>
          <w:rFonts w:ascii="Consolas" w:eastAsia="Calibri" w:hAnsi="Consolas" w:cs="Times New Roman"/>
          <w:color w:val="auto"/>
          <w:sz w:val="16"/>
          <w:szCs w:val="20"/>
        </w:rPr>
        <w:t>6</w:t>
      </w:r>
      <w:r w:rsidRPr="00946269">
        <w:rPr>
          <w:rFonts w:ascii="Consolas" w:eastAsia="Calibri" w:hAnsi="Consolas" w:cs="Times New Roman"/>
          <w:color w:val="auto"/>
          <w:sz w:val="16"/>
          <w:szCs w:val="20"/>
        </w:rPr>
        <w:t>);</w:t>
      </w:r>
    </w:p>
    <w:p w:rsidR="00946269" w:rsidRPr="00946269" w:rsidRDefault="00946269" w:rsidP="0094626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>
        <w:rPr>
          <w:rFonts w:ascii="Consolas" w:eastAsia="Calibri" w:hAnsi="Consolas" w:cs="Times New Roman"/>
          <w:color w:val="auto"/>
          <w:sz w:val="16"/>
          <w:szCs w:val="20"/>
        </w:rPr>
        <w:t>}</w:t>
      </w:r>
    </w:p>
    <w:p w:rsidR="00E31864" w:rsidRDefault="00E31864" w:rsidP="00E31864">
      <w:pPr>
        <w:pStyle w:val="Heading2"/>
      </w:pPr>
      <w:bookmarkStart w:id="27" w:name="_Toc481848666"/>
      <w:r>
        <w:t>DSK6713 output – no overflow</w:t>
      </w:r>
      <w:bookmarkEnd w:id="27"/>
    </w:p>
    <w:p w:rsidR="00E31864" w:rsidRPr="00E31864" w:rsidRDefault="00E31864" w:rsidP="00E31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E31864">
        <w:rPr>
          <w:rFonts w:ascii="Consolas" w:eastAsia="Calibri" w:hAnsi="Consolas" w:cs="Times New Roman"/>
          <w:color w:val="auto"/>
          <w:sz w:val="16"/>
          <w:szCs w:val="20"/>
        </w:rPr>
        <w:t>0        0 - j       0</w:t>
      </w:r>
    </w:p>
    <w:p w:rsidR="00E31864" w:rsidRPr="00E31864" w:rsidRDefault="00E31864" w:rsidP="00E31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E31864">
        <w:rPr>
          <w:rFonts w:ascii="Consolas" w:eastAsia="Calibri" w:hAnsi="Consolas" w:cs="Times New Roman"/>
          <w:color w:val="auto"/>
          <w:sz w:val="16"/>
          <w:szCs w:val="20"/>
        </w:rPr>
        <w:t xml:space="preserve">  1        0 - j       0</w:t>
      </w:r>
    </w:p>
    <w:p w:rsidR="00E31864" w:rsidRPr="0036243F" w:rsidRDefault="00E31864" w:rsidP="00E31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36243F">
        <w:rPr>
          <w:rFonts w:ascii="Consolas" w:eastAsia="Calibri" w:hAnsi="Consolas" w:cs="Times New Roman"/>
          <w:color w:val="auto"/>
          <w:sz w:val="16"/>
          <w:szCs w:val="20"/>
        </w:rPr>
        <w:t xml:space="preserve">  2        </w:t>
      </w:r>
      <w:r w:rsidR="0051068D">
        <w:rPr>
          <w:rFonts w:ascii="Consolas" w:eastAsia="Calibri" w:hAnsi="Consolas" w:cs="Times New Roman"/>
          <w:color w:val="auto"/>
          <w:sz w:val="16"/>
          <w:szCs w:val="20"/>
        </w:rPr>
        <w:t>5</w:t>
      </w:r>
      <w:r>
        <w:rPr>
          <w:rFonts w:ascii="Consolas" w:eastAsia="Calibri" w:hAnsi="Consolas" w:cs="Times New Roman"/>
          <w:color w:val="auto"/>
          <w:sz w:val="16"/>
          <w:szCs w:val="20"/>
        </w:rPr>
        <w:t>000</w:t>
      </w:r>
      <w:r w:rsidRPr="0036243F">
        <w:rPr>
          <w:rFonts w:ascii="Consolas" w:eastAsia="Calibri" w:hAnsi="Consolas" w:cs="Times New Roman"/>
          <w:color w:val="auto"/>
          <w:sz w:val="16"/>
          <w:szCs w:val="20"/>
        </w:rPr>
        <w:t xml:space="preserve"> - j       0</w:t>
      </w:r>
    </w:p>
    <w:p w:rsidR="00E31864" w:rsidRPr="0036243F" w:rsidRDefault="00E31864" w:rsidP="00E31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36243F">
        <w:rPr>
          <w:rFonts w:ascii="Consolas" w:eastAsia="Calibri" w:hAnsi="Consolas" w:cs="Times New Roman"/>
          <w:color w:val="auto"/>
          <w:sz w:val="16"/>
          <w:szCs w:val="20"/>
        </w:rPr>
        <w:t xml:space="preserve">  3        0 - j       0</w:t>
      </w:r>
    </w:p>
    <w:p w:rsidR="00E31864" w:rsidRPr="0036243F" w:rsidRDefault="00E31864" w:rsidP="00E31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36243F">
        <w:rPr>
          <w:rFonts w:ascii="Consolas" w:eastAsia="Calibri" w:hAnsi="Consolas" w:cs="Times New Roman"/>
          <w:color w:val="auto"/>
          <w:sz w:val="16"/>
          <w:szCs w:val="20"/>
        </w:rPr>
        <w:t xml:space="preserve">  4        0 - j       0</w:t>
      </w:r>
    </w:p>
    <w:p w:rsidR="00E31864" w:rsidRPr="0036243F" w:rsidRDefault="00E31864" w:rsidP="00E31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36243F">
        <w:rPr>
          <w:rFonts w:ascii="Consolas" w:eastAsia="Calibri" w:hAnsi="Consolas" w:cs="Times New Roman"/>
          <w:color w:val="auto"/>
          <w:sz w:val="16"/>
          <w:szCs w:val="20"/>
        </w:rPr>
        <w:lastRenderedPageBreak/>
        <w:t xml:space="preserve">  5        0 - j       0</w:t>
      </w:r>
    </w:p>
    <w:p w:rsidR="00E31864" w:rsidRPr="0036243F" w:rsidRDefault="00E31864" w:rsidP="00E318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36243F">
        <w:rPr>
          <w:rFonts w:ascii="Consolas" w:eastAsia="Calibri" w:hAnsi="Consolas" w:cs="Times New Roman"/>
          <w:color w:val="auto"/>
          <w:sz w:val="16"/>
          <w:szCs w:val="20"/>
        </w:rPr>
        <w:t xml:space="preserve">  6        </w:t>
      </w:r>
      <w:r w:rsidR="0051068D">
        <w:rPr>
          <w:rFonts w:ascii="Consolas" w:eastAsia="Calibri" w:hAnsi="Consolas" w:cs="Times New Roman"/>
          <w:color w:val="auto"/>
          <w:sz w:val="16"/>
          <w:szCs w:val="20"/>
        </w:rPr>
        <w:t>5</w:t>
      </w:r>
      <w:r>
        <w:rPr>
          <w:rFonts w:ascii="Consolas" w:eastAsia="Calibri" w:hAnsi="Consolas" w:cs="Times New Roman"/>
          <w:color w:val="auto"/>
          <w:sz w:val="16"/>
          <w:szCs w:val="20"/>
        </w:rPr>
        <w:t>000</w:t>
      </w:r>
      <w:r w:rsidRPr="0036243F">
        <w:rPr>
          <w:rFonts w:ascii="Consolas" w:eastAsia="Calibri" w:hAnsi="Consolas" w:cs="Times New Roman"/>
          <w:color w:val="auto"/>
          <w:sz w:val="16"/>
          <w:szCs w:val="20"/>
        </w:rPr>
        <w:t xml:space="preserve"> - j       0</w:t>
      </w:r>
    </w:p>
    <w:p w:rsidR="00E31864" w:rsidRPr="0036243F" w:rsidRDefault="00E31864" w:rsidP="003C77C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60"/>
          <w:tab w:val="center" w:pos="4320"/>
          <w:tab w:val="left" w:pos="4710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36243F">
        <w:rPr>
          <w:rFonts w:ascii="Consolas" w:eastAsia="Calibri" w:hAnsi="Consolas" w:cs="Times New Roman"/>
          <w:color w:val="auto"/>
          <w:sz w:val="16"/>
          <w:szCs w:val="20"/>
        </w:rPr>
        <w:t xml:space="preserve">  7        0 - j       0</w:t>
      </w:r>
      <w:r w:rsidR="003C77CB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3C77CB">
        <w:rPr>
          <w:rFonts w:ascii="Consolas" w:eastAsia="Calibri" w:hAnsi="Consolas" w:cs="Times New Roman"/>
          <w:color w:val="auto"/>
          <w:sz w:val="16"/>
          <w:szCs w:val="20"/>
        </w:rPr>
        <w:tab/>
      </w:r>
    </w:p>
    <w:p w:rsidR="00E31864" w:rsidRDefault="00E31864" w:rsidP="00E31864">
      <w:r>
        <w:t>As expected, the</w:t>
      </w:r>
      <w:r w:rsidR="0051068D">
        <w:t xml:space="preserve"> results are rescaled with a factor of 1 / 8 and the overflow problem is solved.</w:t>
      </w:r>
    </w:p>
    <w:p w:rsidR="00946269" w:rsidRDefault="00946269" w:rsidP="00946269"/>
    <w:p w:rsidR="003C77CB" w:rsidRDefault="003C77CB" w:rsidP="00946269"/>
    <w:p w:rsidR="00946269" w:rsidRDefault="003C77CB" w:rsidP="003C77CB">
      <w:pPr>
        <w:pStyle w:val="Heading1"/>
      </w:pPr>
      <w:bookmarkStart w:id="28" w:name="_Toc481848667"/>
      <w:r>
        <w:t>Attachment E</w:t>
      </w:r>
      <w:bookmarkEnd w:id="28"/>
    </w:p>
    <w:p w:rsidR="003C77CB" w:rsidRDefault="003C77CB" w:rsidP="003C77CB"/>
    <w:p w:rsidR="003C77CB" w:rsidRDefault="003C77CB" w:rsidP="003C77CB">
      <w:r>
        <w:t xml:space="preserve">Essential for computing a 64-point FFT is the buffer size. This </w:t>
      </w:r>
      <w:r w:rsidR="00AD71F8">
        <w:t>must</w:t>
      </w:r>
      <w:r>
        <w:t xml:space="preserve"> be modified to 64 to </w:t>
      </w:r>
      <w:r w:rsidR="00AD71F8">
        <w:t>store all the samples. With an increasing buffer size, the bit reversal must also generate 64 indexes compared to 8 before.</w:t>
      </w:r>
    </w:p>
    <w:p w:rsidR="00AD71F8" w:rsidRDefault="00AD71F8" w:rsidP="003C77C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AD71F8" w:rsidTr="00AD71F8">
        <w:tc>
          <w:tcPr>
            <w:tcW w:w="4315" w:type="dxa"/>
          </w:tcPr>
          <w:p w:rsidR="00AD71F8" w:rsidRDefault="00AD71F8" w:rsidP="003C77CB">
            <w:r>
              <w:t>8-point FFT</w:t>
            </w:r>
          </w:p>
        </w:tc>
        <w:tc>
          <w:tcPr>
            <w:tcW w:w="4315" w:type="dxa"/>
          </w:tcPr>
          <w:p w:rsidR="00AD71F8" w:rsidRDefault="00AD71F8" w:rsidP="003C77CB">
            <w:r>
              <w:t>64-point FFT</w:t>
            </w:r>
          </w:p>
        </w:tc>
      </w:tr>
      <w:tr w:rsidR="00AD71F8" w:rsidTr="00AD71F8">
        <w:tc>
          <w:tcPr>
            <w:tcW w:w="4315" w:type="dxa"/>
          </w:tcPr>
          <w:p w:rsidR="00AD71F8" w:rsidRDefault="00AD71F8" w:rsidP="00AD71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de-DE"/>
              </w:rPr>
            </w:pPr>
            <w:r>
              <w:rPr>
                <w:rFonts w:ascii="Courier New" w:hAnsi="Courier New" w:cs="Courier New"/>
                <w:lang w:val="de-DE"/>
              </w:rPr>
              <w:t>#define N 8</w:t>
            </w:r>
          </w:p>
          <w:p w:rsidR="00AD71F8" w:rsidRDefault="00AD71F8" w:rsidP="003C77CB"/>
        </w:tc>
        <w:tc>
          <w:tcPr>
            <w:tcW w:w="4315" w:type="dxa"/>
          </w:tcPr>
          <w:p w:rsidR="00AD71F8" w:rsidRDefault="00AD71F8" w:rsidP="00AD71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de-DE"/>
              </w:rPr>
            </w:pPr>
            <w:r>
              <w:rPr>
                <w:rFonts w:ascii="Courier New" w:hAnsi="Courier New" w:cs="Courier New"/>
                <w:lang w:val="de-DE"/>
              </w:rPr>
              <w:t>#define N 64</w:t>
            </w:r>
          </w:p>
          <w:p w:rsidR="00AD71F8" w:rsidRDefault="00AD71F8" w:rsidP="003C77CB"/>
        </w:tc>
      </w:tr>
      <w:tr w:rsidR="00AD71F8" w:rsidTr="00AD71F8">
        <w:tc>
          <w:tcPr>
            <w:tcW w:w="4315" w:type="dxa"/>
          </w:tcPr>
          <w:p w:rsidR="00AD71F8" w:rsidRPr="00AD71F8" w:rsidRDefault="00AD71F8" w:rsidP="00AD71F8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AD71F8">
              <w:rPr>
                <w:rFonts w:ascii="Courier New" w:hAnsi="Courier New" w:cs="Courier New"/>
              </w:rPr>
              <w:t>// the bit-reversed values for N=8 !!</w:t>
            </w:r>
          </w:p>
          <w:p w:rsidR="00AD71F8" w:rsidRDefault="00AD71F8" w:rsidP="00AD71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de-DE"/>
              </w:rPr>
            </w:pPr>
            <w:r w:rsidRPr="00AD71F8"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  <w:lang w:val="de-DE"/>
              </w:rPr>
              <w:t>short index[] = {0, 4, 2, 6, 1, 5, 3, 7};</w:t>
            </w:r>
          </w:p>
          <w:p w:rsidR="00AD71F8" w:rsidRDefault="00AD71F8" w:rsidP="003C77CB"/>
        </w:tc>
        <w:tc>
          <w:tcPr>
            <w:tcW w:w="4315" w:type="dxa"/>
          </w:tcPr>
          <w:p w:rsidR="00AD71F8" w:rsidRPr="00AD71F8" w:rsidRDefault="00AD71F8" w:rsidP="00AD71F8">
            <w:pPr>
              <w:autoSpaceDE w:val="0"/>
              <w:autoSpaceDN w:val="0"/>
              <w:adjustRightInd w:val="0"/>
              <w:rPr>
                <w:rFonts w:ascii="Courier New" w:hAnsi="Courier New" w:cs="Courier New"/>
              </w:rPr>
            </w:pPr>
            <w:r w:rsidRPr="00AD71F8">
              <w:rPr>
                <w:rFonts w:ascii="Courier New" w:hAnsi="Courier New" w:cs="Courier New"/>
              </w:rPr>
              <w:t>// the bit-reversed values for N=64 !!</w:t>
            </w:r>
          </w:p>
          <w:p w:rsidR="00AD71F8" w:rsidRDefault="00AD71F8" w:rsidP="00AD71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de-DE"/>
              </w:rPr>
            </w:pPr>
            <w:r w:rsidRPr="00AD71F8">
              <w:rPr>
                <w:rFonts w:ascii="Courier New" w:hAnsi="Courier New" w:cs="Courier New"/>
              </w:rPr>
              <w:tab/>
            </w:r>
            <w:r>
              <w:rPr>
                <w:rFonts w:ascii="Courier New" w:hAnsi="Courier New" w:cs="Courier New"/>
                <w:lang w:val="de-DE"/>
              </w:rPr>
              <w:t>// ---------------------------------------------------</w:t>
            </w:r>
          </w:p>
          <w:p w:rsidR="00AD71F8" w:rsidRDefault="00AD71F8" w:rsidP="00AD71F8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lang w:val="de-DE"/>
              </w:rPr>
            </w:pPr>
            <w:r>
              <w:rPr>
                <w:rFonts w:ascii="Courier New" w:hAnsi="Courier New" w:cs="Courier New"/>
                <w:lang w:val="de-DE"/>
              </w:rPr>
              <w:tab/>
              <w:t>short index[] = {0, 32, 16, 48, 8, 40, 24, 56, 4, 36, 20, 52, 12, 44, 28, 60, 2, 34, 18, 50, 10, 42, 26, 58, 6, 38, 22, 54, 14, 46, 30, 62, 1, 33, 17, 49, 9, 41, 25, 57, 5, 37, 21, 53, 13, 45, 29, 61, 3, 35, 19, 51, 11, 43, 27, 59, 7, 39, 23, 55, 15, 47, 31, 63};</w:t>
            </w:r>
          </w:p>
          <w:p w:rsidR="00AD71F8" w:rsidRDefault="00AD71F8" w:rsidP="003C77CB"/>
        </w:tc>
      </w:tr>
    </w:tbl>
    <w:p w:rsidR="00AD71F8" w:rsidRDefault="00AD71F8" w:rsidP="003C77CB"/>
    <w:p w:rsidR="00447702" w:rsidRDefault="00447702" w:rsidP="003C77CB">
      <w:r>
        <w:t>Additionally, the 64FFT_Radix2 should also loop through 6 stages, as indicated below in bold:</w:t>
      </w:r>
    </w:p>
    <w:p w:rsidR="00447702" w:rsidRPr="00447702" w:rsidRDefault="00447702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447702">
        <w:rPr>
          <w:rFonts w:ascii="Consolas" w:eastAsia="Calibri" w:hAnsi="Consolas" w:cs="Times New Roman"/>
          <w:color w:val="auto"/>
          <w:sz w:val="16"/>
          <w:szCs w:val="20"/>
        </w:rPr>
        <w:t>void FFT64_radix2(int N_FFT, short x[], short w_r[], short w_i[]){</w:t>
      </w:r>
    </w:p>
    <w:p w:rsidR="00447702" w:rsidRPr="00447702" w:rsidRDefault="00AB62C3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447702" w:rsidRPr="00447702">
        <w:rPr>
          <w:rFonts w:ascii="Consolas" w:eastAsia="Calibri" w:hAnsi="Consolas" w:cs="Times New Roman"/>
          <w:color w:val="auto"/>
          <w:sz w:val="16"/>
          <w:szCs w:val="20"/>
        </w:rPr>
        <w:t>short k=0, t=0, j=0, stages;</w:t>
      </w:r>
    </w:p>
    <w:p w:rsidR="00447702" w:rsidRPr="00447702" w:rsidRDefault="00AB62C3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>
        <w:rPr>
          <w:rFonts w:ascii="Consolas" w:eastAsia="Calibri" w:hAnsi="Consolas" w:cs="Times New Roman"/>
          <w:color w:val="auto"/>
          <w:sz w:val="16"/>
          <w:szCs w:val="20"/>
        </w:rPr>
        <w:lastRenderedPageBreak/>
        <w:tab/>
      </w:r>
      <w:r w:rsidR="00447702" w:rsidRPr="00447702">
        <w:rPr>
          <w:rFonts w:ascii="Consolas" w:eastAsia="Calibri" w:hAnsi="Consolas" w:cs="Times New Roman"/>
          <w:color w:val="auto"/>
          <w:sz w:val="16"/>
          <w:szCs w:val="20"/>
        </w:rPr>
        <w:t>short BF_Span=1, BLK_Step=2;</w:t>
      </w:r>
    </w:p>
    <w:p w:rsidR="00447702" w:rsidRPr="00447702" w:rsidRDefault="00AB62C3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447702" w:rsidRPr="00447702">
        <w:rPr>
          <w:rFonts w:ascii="Consolas" w:eastAsia="Calibri" w:hAnsi="Consolas" w:cs="Times New Roman"/>
          <w:color w:val="auto"/>
          <w:sz w:val="16"/>
          <w:szCs w:val="20"/>
        </w:rPr>
        <w:t>short *p_xa, *p_xb;</w:t>
      </w:r>
    </w:p>
    <w:p w:rsidR="00447702" w:rsidRPr="00447702" w:rsidRDefault="00AB62C3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447702" w:rsidRPr="00447702">
        <w:rPr>
          <w:rFonts w:ascii="Consolas" w:eastAsia="Calibri" w:hAnsi="Consolas" w:cs="Times New Roman"/>
          <w:color w:val="auto"/>
          <w:sz w:val="16"/>
          <w:szCs w:val="20"/>
        </w:rPr>
        <w:t>short num_groups = N_FFT/2, numBFY_per_group = 1;</w:t>
      </w:r>
    </w:p>
    <w:p w:rsidR="00447702" w:rsidRPr="00447702" w:rsidRDefault="00AB62C3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447702" w:rsidRPr="00447702">
        <w:rPr>
          <w:rFonts w:ascii="Consolas" w:eastAsia="Calibri" w:hAnsi="Consolas" w:cs="Times New Roman"/>
          <w:color w:val="auto"/>
          <w:sz w:val="16"/>
          <w:szCs w:val="20"/>
        </w:rPr>
        <w:t>short xb_ofs, x_step;</w:t>
      </w:r>
    </w:p>
    <w:p w:rsidR="00447702" w:rsidRPr="00447702" w:rsidRDefault="00AB62C3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447702" w:rsidRPr="00447702">
        <w:rPr>
          <w:rFonts w:ascii="Consolas" w:eastAsia="Calibri" w:hAnsi="Consolas" w:cs="Times New Roman"/>
          <w:color w:val="auto"/>
          <w:sz w:val="16"/>
          <w:szCs w:val="20"/>
        </w:rPr>
        <w:t>short y_ofs;</w:t>
      </w:r>
    </w:p>
    <w:p w:rsidR="00447702" w:rsidRPr="00447702" w:rsidRDefault="00447702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</w:p>
    <w:p w:rsidR="00447702" w:rsidRPr="00AB62C3" w:rsidRDefault="00AB62C3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b/>
          <w:color w:val="auto"/>
          <w:sz w:val="16"/>
          <w:szCs w:val="20"/>
        </w:rPr>
      </w:pPr>
      <w:r>
        <w:rPr>
          <w:rFonts w:ascii="Consolas" w:eastAsia="Calibri" w:hAnsi="Consolas" w:cs="Times New Roman"/>
          <w:b/>
          <w:color w:val="auto"/>
          <w:sz w:val="16"/>
          <w:szCs w:val="20"/>
        </w:rPr>
        <w:tab/>
      </w:r>
      <w:r w:rsidR="00447702" w:rsidRPr="00AB62C3">
        <w:rPr>
          <w:rFonts w:ascii="Consolas" w:eastAsia="Calibri" w:hAnsi="Consolas" w:cs="Times New Roman"/>
          <w:b/>
          <w:color w:val="auto"/>
          <w:sz w:val="16"/>
          <w:szCs w:val="20"/>
        </w:rPr>
        <w:t xml:space="preserve">// Number of stages is ld(N) = log10(N)/log10(2). </w:t>
      </w:r>
    </w:p>
    <w:p w:rsidR="00447702" w:rsidRPr="00AB62C3" w:rsidRDefault="00AB62C3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b/>
          <w:color w:val="auto"/>
          <w:sz w:val="16"/>
          <w:szCs w:val="20"/>
        </w:rPr>
      </w:pPr>
      <w:r>
        <w:rPr>
          <w:rFonts w:ascii="Consolas" w:eastAsia="Calibri" w:hAnsi="Consolas" w:cs="Times New Roman"/>
          <w:b/>
          <w:color w:val="auto"/>
          <w:sz w:val="16"/>
          <w:szCs w:val="20"/>
        </w:rPr>
        <w:tab/>
      </w:r>
      <w:r w:rsidR="00447702" w:rsidRPr="00AB62C3">
        <w:rPr>
          <w:rFonts w:ascii="Consolas" w:eastAsia="Calibri" w:hAnsi="Consolas" w:cs="Times New Roman"/>
          <w:b/>
          <w:color w:val="auto"/>
          <w:sz w:val="16"/>
          <w:szCs w:val="20"/>
        </w:rPr>
        <w:t>// For N=64, stages = 6.</w:t>
      </w:r>
    </w:p>
    <w:p w:rsidR="00447702" w:rsidRPr="00AB62C3" w:rsidRDefault="00AB62C3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b/>
          <w:color w:val="auto"/>
          <w:sz w:val="16"/>
          <w:szCs w:val="20"/>
        </w:rPr>
      </w:pPr>
      <w:r>
        <w:rPr>
          <w:rFonts w:ascii="Consolas" w:eastAsia="Calibri" w:hAnsi="Consolas" w:cs="Times New Roman"/>
          <w:b/>
          <w:color w:val="auto"/>
          <w:sz w:val="16"/>
          <w:szCs w:val="20"/>
        </w:rPr>
        <w:tab/>
      </w:r>
      <w:r w:rsidR="00447702" w:rsidRPr="00AB62C3">
        <w:rPr>
          <w:rFonts w:ascii="Consolas" w:eastAsia="Calibri" w:hAnsi="Consolas" w:cs="Times New Roman"/>
          <w:b/>
          <w:color w:val="auto"/>
          <w:sz w:val="16"/>
          <w:szCs w:val="20"/>
        </w:rPr>
        <w:t>stages = 6;</w:t>
      </w:r>
    </w:p>
    <w:p w:rsidR="00447702" w:rsidRPr="00447702" w:rsidRDefault="00447702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</w:p>
    <w:p w:rsidR="00447702" w:rsidRPr="00447702" w:rsidRDefault="00AB62C3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447702" w:rsidRPr="00447702">
        <w:rPr>
          <w:rFonts w:ascii="Consolas" w:eastAsia="Calibri" w:hAnsi="Consolas" w:cs="Times New Roman"/>
          <w:color w:val="auto"/>
          <w:sz w:val="16"/>
          <w:szCs w:val="20"/>
        </w:rPr>
        <w:t>//---------- The (outer) k-loop is across THE STAGES ---------------</w:t>
      </w:r>
    </w:p>
    <w:p w:rsidR="00447702" w:rsidRPr="00447702" w:rsidRDefault="00AB62C3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447702" w:rsidRPr="00447702">
        <w:rPr>
          <w:rFonts w:ascii="Consolas" w:eastAsia="Calibri" w:hAnsi="Consolas" w:cs="Times New Roman"/>
          <w:color w:val="auto"/>
          <w:sz w:val="16"/>
          <w:szCs w:val="20"/>
        </w:rPr>
        <w:t>for (k = 0; k &lt; stages; k++){</w:t>
      </w:r>
      <w:r w:rsidR="00447702"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</w:p>
    <w:p w:rsidR="00447702" w:rsidRPr="00447702" w:rsidRDefault="00AB62C3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447702" w:rsidRPr="00447702">
        <w:rPr>
          <w:rFonts w:ascii="Consolas" w:eastAsia="Calibri" w:hAnsi="Consolas" w:cs="Times New Roman"/>
          <w:color w:val="auto"/>
          <w:sz w:val="16"/>
          <w:szCs w:val="20"/>
        </w:rPr>
        <w:t>//---------- The middle) t-loop is across THE GROUPs ---------------</w:t>
      </w:r>
    </w:p>
    <w:p w:rsidR="00447702" w:rsidRPr="00447702" w:rsidRDefault="00AB62C3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447702" w:rsidRPr="00447702">
        <w:rPr>
          <w:rFonts w:ascii="Consolas" w:eastAsia="Calibri" w:hAnsi="Consolas" w:cs="Times New Roman"/>
          <w:color w:val="auto"/>
          <w:sz w:val="16"/>
          <w:szCs w:val="20"/>
        </w:rPr>
        <w:t xml:space="preserve">for (t = 0; t &lt; num_groups; t++) { </w:t>
      </w:r>
    </w:p>
    <w:p w:rsidR="00447702" w:rsidRPr="00447702" w:rsidRDefault="00AB62C3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447702" w:rsidRPr="00447702">
        <w:rPr>
          <w:rFonts w:ascii="Consolas" w:eastAsia="Calibri" w:hAnsi="Consolas" w:cs="Times New Roman"/>
          <w:color w:val="auto"/>
          <w:sz w:val="16"/>
          <w:szCs w:val="20"/>
        </w:rPr>
        <w:t>// p_xa: ptr to UPPER butterfly input, real value</w:t>
      </w:r>
    </w:p>
    <w:p w:rsidR="00447702" w:rsidRPr="00447702" w:rsidRDefault="00447702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AB62C3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 xml:space="preserve">p_xa = x; </w:t>
      </w:r>
    </w:p>
    <w:p w:rsidR="00447702" w:rsidRPr="00447702" w:rsidRDefault="00AB62C3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447702" w:rsidRPr="00447702">
        <w:rPr>
          <w:rFonts w:ascii="Consolas" w:eastAsia="Calibri" w:hAnsi="Consolas" w:cs="Times New Roman"/>
          <w:color w:val="auto"/>
          <w:sz w:val="16"/>
          <w:szCs w:val="20"/>
        </w:rPr>
        <w:t>// current span, *2 because real and imag values are in ONE array x[2*N]</w:t>
      </w:r>
    </w:p>
    <w:p w:rsidR="00447702" w:rsidRPr="00447702" w:rsidRDefault="00447702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AB62C3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 xml:space="preserve">xb_ofs = 2*BF_Span; </w:t>
      </w:r>
    </w:p>
    <w:p w:rsidR="00447702" w:rsidRPr="00447702" w:rsidRDefault="00AB62C3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447702" w:rsidRPr="00447702">
        <w:rPr>
          <w:rFonts w:ascii="Consolas" w:eastAsia="Calibri" w:hAnsi="Consolas" w:cs="Times New Roman"/>
          <w:color w:val="auto"/>
          <w:sz w:val="16"/>
          <w:szCs w:val="20"/>
        </w:rPr>
        <w:t>// p_xb: ptr to LOWER butterfly input, real value</w:t>
      </w:r>
    </w:p>
    <w:p w:rsidR="00447702" w:rsidRPr="00447702" w:rsidRDefault="00447702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AB62C3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>p_xb = x + xb_ofs ;</w:t>
      </w:r>
    </w:p>
    <w:p w:rsidR="00447702" w:rsidRPr="00447702" w:rsidRDefault="00447702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</w:p>
    <w:p w:rsidR="00447702" w:rsidRPr="00447702" w:rsidRDefault="00AB62C3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447702" w:rsidRPr="00447702">
        <w:rPr>
          <w:rFonts w:ascii="Consolas" w:eastAsia="Calibri" w:hAnsi="Consolas" w:cs="Times New Roman"/>
          <w:color w:val="auto"/>
          <w:sz w:val="16"/>
          <w:szCs w:val="20"/>
        </w:rPr>
        <w:t xml:space="preserve">// x_step : the distance to the NEXT butterfly in THIS stage, multiplied </w:t>
      </w:r>
    </w:p>
    <w:p w:rsidR="00447702" w:rsidRPr="00447702" w:rsidRDefault="00AB62C3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447702" w:rsidRPr="00447702">
        <w:rPr>
          <w:rFonts w:ascii="Consolas" w:eastAsia="Calibri" w:hAnsi="Consolas" w:cs="Times New Roman"/>
          <w:color w:val="auto"/>
          <w:sz w:val="16"/>
          <w:szCs w:val="20"/>
        </w:rPr>
        <w:t>//          by loop variable "t"</w:t>
      </w:r>
    </w:p>
    <w:p w:rsidR="00447702" w:rsidRPr="00447702" w:rsidRDefault="00AB62C3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447702" w:rsidRPr="00447702">
        <w:rPr>
          <w:rFonts w:ascii="Consolas" w:eastAsia="Calibri" w:hAnsi="Consolas" w:cs="Times New Roman"/>
          <w:color w:val="auto"/>
          <w:sz w:val="16"/>
          <w:szCs w:val="20"/>
        </w:rPr>
        <w:t>// again *2 because real and imag values are in ONE array x[2*N]</w:t>
      </w:r>
    </w:p>
    <w:p w:rsidR="00447702" w:rsidRPr="00447702" w:rsidRDefault="00447702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447702">
        <w:rPr>
          <w:rFonts w:ascii="Consolas" w:eastAsia="Calibri" w:hAnsi="Consolas" w:cs="Times New Roman"/>
          <w:color w:val="auto"/>
          <w:sz w:val="16"/>
          <w:szCs w:val="20"/>
        </w:rPr>
        <w:t xml:space="preserve"> </w:t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AB62C3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 xml:space="preserve">x_step = t * 2*BLK_Step; </w:t>
      </w:r>
    </w:p>
    <w:p w:rsidR="00447702" w:rsidRPr="00447702" w:rsidRDefault="00447702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447702">
        <w:rPr>
          <w:rFonts w:ascii="Consolas" w:eastAsia="Calibri" w:hAnsi="Consolas" w:cs="Times New Roman"/>
          <w:color w:val="auto"/>
          <w:sz w:val="16"/>
          <w:szCs w:val="20"/>
        </w:rPr>
        <w:t xml:space="preserve"> </w:t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</w:p>
    <w:p w:rsidR="00447702" w:rsidRPr="00447702" w:rsidRDefault="00AB62C3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447702" w:rsidRPr="00447702">
        <w:rPr>
          <w:rFonts w:ascii="Consolas" w:eastAsia="Calibri" w:hAnsi="Consolas" w:cs="Times New Roman"/>
          <w:color w:val="auto"/>
          <w:sz w:val="16"/>
          <w:szCs w:val="20"/>
        </w:rPr>
        <w:t>// adapt p_xa and p_xb according to the number of butterflies per group</w:t>
      </w:r>
    </w:p>
    <w:p w:rsidR="00447702" w:rsidRPr="00447702" w:rsidRDefault="00447702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AB62C3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>p_xa += x_step;</w:t>
      </w:r>
    </w:p>
    <w:p w:rsidR="00447702" w:rsidRPr="00447702" w:rsidRDefault="00AB62C3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  <w:t>p_xb += x_step;</w:t>
      </w:r>
      <w:r w:rsidR="00447702"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</w:p>
    <w:p w:rsidR="00447702" w:rsidRPr="00447702" w:rsidRDefault="00447702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</w:p>
    <w:p w:rsidR="00447702" w:rsidRPr="00447702" w:rsidRDefault="00AB62C3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447702" w:rsidRPr="00447702">
        <w:rPr>
          <w:rFonts w:ascii="Consolas" w:eastAsia="Calibri" w:hAnsi="Consolas" w:cs="Times New Roman"/>
          <w:color w:val="auto"/>
          <w:sz w:val="16"/>
          <w:szCs w:val="20"/>
        </w:rPr>
        <w:t>//---------- The (inner) j-loop is across THE BUTTERFLIES ----------</w:t>
      </w:r>
    </w:p>
    <w:p w:rsidR="00447702" w:rsidRPr="00447702" w:rsidRDefault="00447702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AB62C3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>for (j=0; j &lt; numBFY_per_group; j++){</w:t>
      </w:r>
    </w:p>
    <w:p w:rsidR="00447702" w:rsidRPr="00447702" w:rsidRDefault="00447702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AB62C3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>y_ofs = j*num_groups;</w:t>
      </w:r>
    </w:p>
    <w:p w:rsidR="00447702" w:rsidRPr="00447702" w:rsidRDefault="00447702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447702">
        <w:rPr>
          <w:rFonts w:ascii="Consolas" w:eastAsia="Calibri" w:hAnsi="Consolas" w:cs="Times New Roman"/>
          <w:color w:val="auto"/>
          <w:sz w:val="16"/>
          <w:szCs w:val="20"/>
        </w:rPr>
        <w:lastRenderedPageBreak/>
        <w:tab/>
      </w:r>
    </w:p>
    <w:p w:rsidR="00447702" w:rsidRPr="00447702" w:rsidRDefault="00447702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AB62C3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>butterfly( p_xa, p_xb, w_r[0 + y_ofs], w_i[0 + y_ofs]);</w:t>
      </w:r>
    </w:p>
    <w:p w:rsidR="00447702" w:rsidRPr="00447702" w:rsidRDefault="00AB62C3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447702" w:rsidRPr="00447702">
        <w:rPr>
          <w:rFonts w:ascii="Consolas" w:eastAsia="Calibri" w:hAnsi="Consolas" w:cs="Times New Roman"/>
          <w:color w:val="auto"/>
          <w:sz w:val="16"/>
          <w:szCs w:val="20"/>
        </w:rPr>
        <w:t>// adapt index</w:t>
      </w:r>
    </w:p>
    <w:p w:rsidR="00447702" w:rsidRPr="00447702" w:rsidRDefault="00447702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AB62C3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>p_xa  += 2;</w:t>
      </w:r>
    </w:p>
    <w:p w:rsidR="00447702" w:rsidRPr="00447702" w:rsidRDefault="00447702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AB62C3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>p_xb  += 2;</w:t>
      </w:r>
    </w:p>
    <w:p w:rsidR="00447702" w:rsidRPr="00447702" w:rsidRDefault="00447702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AB62C3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>} // j-loop ends</w:t>
      </w:r>
    </w:p>
    <w:p w:rsidR="00447702" w:rsidRPr="00447702" w:rsidRDefault="00447702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AB62C3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>} // t-loop ends</w:t>
      </w:r>
    </w:p>
    <w:p w:rsidR="00447702" w:rsidRPr="00447702" w:rsidRDefault="00AB62C3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447702" w:rsidRPr="00447702">
        <w:rPr>
          <w:rFonts w:ascii="Consolas" w:eastAsia="Calibri" w:hAnsi="Consolas" w:cs="Times New Roman"/>
          <w:color w:val="auto"/>
          <w:sz w:val="16"/>
          <w:szCs w:val="20"/>
        </w:rPr>
        <w:t>// update parameters</w:t>
      </w:r>
    </w:p>
    <w:p w:rsidR="00447702" w:rsidRPr="00447702" w:rsidRDefault="00447702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AB62C3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>num_groups &gt;&gt;= 1;</w:t>
      </w:r>
    </w:p>
    <w:p w:rsidR="00447702" w:rsidRPr="00447702" w:rsidRDefault="00447702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AB62C3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>numBFY_per_group &lt;&lt;= 1;</w:t>
      </w:r>
    </w:p>
    <w:p w:rsidR="00447702" w:rsidRPr="00447702" w:rsidRDefault="00447702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AB62C3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>BLK_Step &lt;&lt;= 1;</w:t>
      </w:r>
    </w:p>
    <w:p w:rsidR="00447702" w:rsidRPr="00447702" w:rsidRDefault="00447702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="00AB62C3">
        <w:rPr>
          <w:rFonts w:ascii="Consolas" w:eastAsia="Calibri" w:hAnsi="Consolas" w:cs="Times New Roman"/>
          <w:color w:val="auto"/>
          <w:sz w:val="16"/>
          <w:szCs w:val="20"/>
        </w:rPr>
        <w:tab/>
      </w:r>
      <w:r w:rsidRPr="00447702">
        <w:rPr>
          <w:rFonts w:ascii="Consolas" w:eastAsia="Calibri" w:hAnsi="Consolas" w:cs="Times New Roman"/>
          <w:color w:val="auto"/>
          <w:sz w:val="16"/>
          <w:szCs w:val="20"/>
        </w:rPr>
        <w:t>BF_Span  &lt;&lt;= 1;</w:t>
      </w:r>
    </w:p>
    <w:p w:rsidR="00447702" w:rsidRPr="00447702" w:rsidRDefault="00447702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447702">
        <w:rPr>
          <w:rFonts w:ascii="Consolas" w:eastAsia="Calibri" w:hAnsi="Consolas" w:cs="Times New Roman"/>
          <w:color w:val="auto"/>
          <w:sz w:val="16"/>
          <w:szCs w:val="20"/>
        </w:rPr>
        <w:tab/>
        <w:t>} // k-loop ends</w:t>
      </w:r>
    </w:p>
    <w:p w:rsidR="00447702" w:rsidRPr="00447702" w:rsidRDefault="00447702" w:rsidP="00AB62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567"/>
        </w:tabs>
        <w:spacing w:before="200" w:line="240" w:lineRule="auto"/>
        <w:rPr>
          <w:rFonts w:ascii="Consolas" w:eastAsia="Calibri" w:hAnsi="Consolas" w:cs="Times New Roman"/>
          <w:color w:val="auto"/>
          <w:sz w:val="16"/>
          <w:szCs w:val="20"/>
        </w:rPr>
      </w:pPr>
      <w:r w:rsidRPr="00447702">
        <w:rPr>
          <w:rFonts w:ascii="Consolas" w:eastAsia="Calibri" w:hAnsi="Consolas" w:cs="Times New Roman"/>
          <w:color w:val="auto"/>
          <w:sz w:val="16"/>
          <w:szCs w:val="20"/>
        </w:rPr>
        <w:t>} // end of FFT64_radix2-function</w:t>
      </w:r>
    </w:p>
    <w:p w:rsidR="00D04A3A" w:rsidRDefault="00D04A3A" w:rsidP="00D04A3A">
      <w:pPr>
        <w:pStyle w:val="Heading1"/>
      </w:pPr>
      <w:bookmarkStart w:id="29" w:name="_Toc481848668"/>
      <w:r>
        <w:t>Attachment F</w:t>
      </w:r>
      <w:bookmarkEnd w:id="29"/>
    </w:p>
    <w:p w:rsidR="00AD71F8" w:rsidRDefault="00AD71F8" w:rsidP="003C77CB">
      <w:r>
        <w:t>We tested our 64-point algorithm with the following input sequences:</w:t>
      </w:r>
    </w:p>
    <w:p w:rsidR="00AD71F8" w:rsidRDefault="00AD71F8" w:rsidP="00AD71F8">
      <w:pPr>
        <w:pStyle w:val="ListParagraph"/>
        <w:numPr>
          <w:ilvl w:val="0"/>
          <w:numId w:val="16"/>
        </w:numPr>
      </w:pPr>
      <m:oMath>
        <m:r>
          <w:rPr>
            <w:rFonts w:ascii="Cambria Math" w:hAnsi="Cambria Math"/>
          </w:rPr>
          <m:t>x(i)=</m:t>
        </m:r>
        <m:r>
          <m:rPr>
            <m:sty m:val="p"/>
          </m:rPr>
          <w:rPr>
            <w:rFonts w:ascii="Cambria Math" w:hAnsi="Cambria Math"/>
          </w:rPr>
          <m:t>16384*sin(2</m:t>
        </m:r>
        <m:r>
          <m:rPr>
            <m:sty m:val="p"/>
          </m:rPr>
          <w:rPr>
            <w:rFonts w:ascii="Cambria Math" w:hAnsi="Cambria Math"/>
          </w:rPr>
          <w:sym w:font="Symbol" w:char="F070"/>
        </m:r>
        <m:r>
          <m:rPr>
            <m:sty m:val="p"/>
          </m:rPr>
          <w:rPr>
            <w:rFonts w:ascii="Cambria Math" w:hAnsi="Cambria Math"/>
          </w:rPr>
          <m:t>*5.5*i/64</m:t>
        </m:r>
      </m:oMath>
      <w:r>
        <w:rPr>
          <w:rFonts w:eastAsiaTheme="minorEastAsia"/>
        </w:rPr>
        <w:t>)</w:t>
      </w:r>
    </w:p>
    <w:p w:rsidR="004F3853" w:rsidRDefault="00AD71F8" w:rsidP="004F3853">
      <w:pPr>
        <w:keepNext/>
      </w:pPr>
      <w:r>
        <w:rPr>
          <w:noProof/>
        </w:rPr>
        <w:drawing>
          <wp:inline distT="0" distB="0" distL="0" distR="0" wp14:anchorId="15C733B7" wp14:editId="1617AE9A">
            <wp:extent cx="5902960" cy="2139052"/>
            <wp:effectExtent l="0" t="0" r="2540" b="0"/>
            <wp:docPr id="3" name="Bild 4" descr="https://scontent-frt3-1.xx.fbcdn.net/v/t35.0-12/s2048x2048/18159566_10213086778554336_1456698016_o.png?oh=d53ae39c7e84948d79b566bba5ec1952&amp;oe=590DC4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content-frt3-1.xx.fbcdn.net/v/t35.0-12/s2048x2048/18159566_10213086778554336_1456698016_o.png?oh=d53ae39c7e84948d79b566bba5ec1952&amp;oe=590DC40C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26" r="50171" b="6222"/>
                    <a:stretch/>
                  </pic:blipFill>
                  <pic:spPr bwMode="auto">
                    <a:xfrm>
                      <a:off x="0" y="0"/>
                      <a:ext cx="5902960" cy="2139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71F8" w:rsidRDefault="004F3853" w:rsidP="004F385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 xml:space="preserve"> – DSP board, m</w:t>
      </w:r>
      <w:r>
        <w:t>agnitude of the 64 points FFT of input  (1)</w:t>
      </w:r>
    </w:p>
    <w:p w:rsidR="00342A98" w:rsidRDefault="00AD71F8" w:rsidP="00571BDF">
      <w:r>
        <w:t xml:space="preserve">The buffer screenshot above shows the resulting FFT. Since we chose a frequency of 5.5 the </w:t>
      </w:r>
      <w:r w:rsidR="00571BDF">
        <w:t>peak is not correctly sampled because we only have values for i=5 and i=6. This explains the odd shape of the peaks.</w:t>
      </w:r>
    </w:p>
    <w:p w:rsidR="00342A98" w:rsidRDefault="00342A98" w:rsidP="00571BDF">
      <w:r>
        <w:lastRenderedPageBreak/>
        <w:t>The result in MATLAB is consistent with the previousoutput:</w:t>
      </w:r>
    </w:p>
    <w:p w:rsidR="00342A98" w:rsidRDefault="00342A98" w:rsidP="00342A98">
      <w:pPr>
        <w:keepNext/>
      </w:pPr>
      <w:r>
        <w:rPr>
          <w:noProof/>
        </w:rPr>
        <w:drawing>
          <wp:inline distT="0" distB="0" distL="0" distR="0" wp14:anchorId="4E200829" wp14:editId="3DE5E5D6">
            <wp:extent cx="5486400" cy="28841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A98" w:rsidRDefault="00342A98" w:rsidP="00342A98">
      <w:pPr>
        <w:pStyle w:val="Caption"/>
      </w:pPr>
      <w:r>
        <w:t xml:space="preserve">Figure </w:t>
      </w:r>
      <w:fldSimple w:instr=" SEQ Figure \* ARABIC ">
        <w:r w:rsidR="004F3853">
          <w:rPr>
            <w:noProof/>
          </w:rPr>
          <w:t>5</w:t>
        </w:r>
      </w:fldSimple>
      <w:r>
        <w:t xml:space="preserve"> </w:t>
      </w:r>
      <w:r w:rsidR="004C2ED0">
        <w:t>–</w:t>
      </w:r>
      <w:r>
        <w:t xml:space="preserve"> </w:t>
      </w:r>
      <w:r w:rsidR="004F3853">
        <w:t>MATLAB, m</w:t>
      </w:r>
      <w:r w:rsidR="004C2ED0">
        <w:t xml:space="preserve">agnitude of the </w:t>
      </w:r>
      <w:r>
        <w:t>64 points FFT of input  (1)</w:t>
      </w:r>
    </w:p>
    <w:tbl>
      <w:tblPr>
        <w:tblStyle w:val="GridTable1Light"/>
        <w:tblW w:w="8274" w:type="dxa"/>
        <w:tblLook w:val="04A0" w:firstRow="1" w:lastRow="0" w:firstColumn="1" w:lastColumn="0" w:noHBand="0" w:noVBand="1"/>
      </w:tblPr>
      <w:tblGrid>
        <w:gridCol w:w="4137"/>
        <w:gridCol w:w="4137"/>
      </w:tblGrid>
      <w:tr w:rsidR="004C2ED0" w:rsidRPr="004C2ED0" w:rsidTr="004C2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>
              <w:t>k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|X(k)|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>
              <w:t>0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59204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1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61278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2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68449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3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84900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4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127331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5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348166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6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320769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7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99424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8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55922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9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37715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10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27876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11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21803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12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17731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13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14844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14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12711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15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11087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lastRenderedPageBreak/>
              <w:t>16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9820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17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8813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18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8000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19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7337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20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6791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21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6337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22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5960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23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5645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24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5383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25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5165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26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4986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27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4842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28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4728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29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4642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30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4581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31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4546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32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4534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33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4546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34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4581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35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4642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36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4728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37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4842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38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4986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39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5165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40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5383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41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5645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42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5960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43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6337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44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6791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45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7337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46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8000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lastRenderedPageBreak/>
              <w:t>47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8813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48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9820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49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11087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50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12711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51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14844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52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17731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53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21803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54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27876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55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37715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56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55922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57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99424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58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320769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59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348166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60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127331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61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84900</w:t>
            </w:r>
          </w:p>
        </w:tc>
      </w:tr>
      <w:tr w:rsidR="004C2ED0" w:rsidRP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Pr="00792524" w:rsidRDefault="004C2ED0" w:rsidP="004C2ED0">
            <w:r w:rsidRPr="00792524">
              <w:t>62</w:t>
            </w:r>
          </w:p>
        </w:tc>
        <w:tc>
          <w:tcPr>
            <w:tcW w:w="4137" w:type="dxa"/>
          </w:tcPr>
          <w:p w:rsidR="004C2ED0" w:rsidRP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68449</w:t>
            </w:r>
          </w:p>
        </w:tc>
      </w:tr>
      <w:tr w:rsidR="004C2ED0" w:rsidTr="004C2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37" w:type="dxa"/>
          </w:tcPr>
          <w:p w:rsidR="004C2ED0" w:rsidRDefault="004C2ED0" w:rsidP="004C2ED0">
            <w:r w:rsidRPr="00792524">
              <w:t>63</w:t>
            </w:r>
          </w:p>
        </w:tc>
        <w:tc>
          <w:tcPr>
            <w:tcW w:w="4137" w:type="dxa"/>
          </w:tcPr>
          <w:p w:rsidR="004C2ED0" w:rsidRDefault="004C2ED0" w:rsidP="004C2E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C2ED0">
              <w:t>61278</w:t>
            </w:r>
          </w:p>
        </w:tc>
      </w:tr>
    </w:tbl>
    <w:p w:rsidR="00342A98" w:rsidRDefault="00342A98" w:rsidP="004C2ED0">
      <w:r>
        <w:br w:type="page"/>
      </w:r>
    </w:p>
    <w:p w:rsidR="00571BDF" w:rsidRPr="00571BDF" w:rsidRDefault="00571BDF" w:rsidP="00571BDF">
      <w:pPr>
        <w:pStyle w:val="ListParagraph"/>
        <w:numPr>
          <w:ilvl w:val="0"/>
          <w:numId w:val="16"/>
        </w:numPr>
      </w:pPr>
      <m:oMath>
        <m:r>
          <m:rPr>
            <m:sty m:val="p"/>
          </m:rPr>
          <w:rPr>
            <w:rFonts w:ascii="Cambria Math" w:hAnsi="Cambria Math"/>
          </w:rPr>
          <w:lastRenderedPageBreak/>
          <m:t>x(i) = 8192*cos(2</m:t>
        </m:r>
        <m:r>
          <m:rPr>
            <m:sty m:val="p"/>
          </m:rPr>
          <w:rPr>
            <w:rFonts w:ascii="Cambria Math" w:hAnsi="Cambria Math"/>
          </w:rPr>
          <w:sym w:font="Symbol" w:char="F070"/>
        </m:r>
        <m:r>
          <m:rPr>
            <m:sty m:val="p"/>
          </m:rPr>
          <w:rPr>
            <w:rFonts w:ascii="Cambria Math" w:hAnsi="Cambria Math"/>
          </w:rPr>
          <m:t>*6*i/64) + j* 8192*sin(2</m:t>
        </m:r>
        <m:r>
          <m:rPr>
            <m:sty m:val="p"/>
          </m:rPr>
          <w:rPr>
            <w:rFonts w:ascii="Cambria Math" w:hAnsi="Cambria Math"/>
          </w:rPr>
          <w:sym w:font="Symbol" w:char="F070"/>
        </m:r>
        <m:r>
          <m:rPr>
            <m:sty m:val="p"/>
          </m:rPr>
          <w:rPr>
            <w:rFonts w:ascii="Cambria Math" w:hAnsi="Cambria Math"/>
          </w:rPr>
          <m:t>*6*i/64)</m:t>
        </m:r>
      </m:oMath>
    </w:p>
    <w:p w:rsidR="004F3853" w:rsidRDefault="00571BDF" w:rsidP="004F3853">
      <w:pPr>
        <w:keepNext/>
      </w:pPr>
      <w:r>
        <w:rPr>
          <w:noProof/>
        </w:rPr>
        <w:drawing>
          <wp:inline distT="0" distB="0" distL="0" distR="0" wp14:anchorId="5A1295DA" wp14:editId="160BA5F6">
            <wp:extent cx="5724369" cy="2476500"/>
            <wp:effectExtent l="0" t="0" r="0" b="0"/>
            <wp:docPr id="10" name="Grafik 10" descr="https://scontent-frt3-1.xx.fbcdn.net/v/t35.0-12/s2048x2048/18160127_10213086912037673_313684650_o.png?oh=b7cc574b4b2abfcd7bb32f77236cb88e&amp;oe=590EF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frt3-1.xx.fbcdn.net/v/t35.0-12/s2048x2048/18160127_10213086912037673_313684650_o.png?oh=b7cc574b4b2abfcd7bb32f77236cb88e&amp;oe=590EF97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" t="40810" r="50516" b="6219"/>
                    <a:stretch/>
                  </pic:blipFill>
                  <pic:spPr bwMode="auto">
                    <a:xfrm>
                      <a:off x="0" y="0"/>
                      <a:ext cx="5728256" cy="247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BDF" w:rsidRDefault="004F3853" w:rsidP="004F385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 xml:space="preserve"> – DSP board, m</w:t>
      </w:r>
      <w:r>
        <w:t>agnitude of the 64 points FFT of input  (</w:t>
      </w:r>
      <w:r>
        <w:t>2</w:t>
      </w:r>
      <w:r>
        <w:t>)</w:t>
      </w:r>
    </w:p>
    <w:p w:rsidR="00571BDF" w:rsidRDefault="00571BDF" w:rsidP="00571BDF"/>
    <w:p w:rsidR="0078740B" w:rsidRDefault="00571BDF" w:rsidP="0078740B">
      <w:r>
        <w:t>When computing the frequency spectrum of a complex signal, it is important to denote that the real and the imaginary parts are superimposed. Since the spectrum of a sine wave incorporates a peak with negative amplitude</w:t>
      </w:r>
      <w:r w:rsidR="007A579D">
        <w:t xml:space="preserve">, this peak cancels its cosine counterpart at that frequency, thus only one peak remains as observable above. In this case, we sample the frequency correctly since the frequency is a multiple of </w:t>
      </w:r>
      <m:oMath>
        <m:r>
          <w:rPr>
            <w:rFonts w:ascii="Cambria Math" w:hAnsi="Cambria Math"/>
          </w:rPr>
          <m:t>n*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7A579D">
        <w:t xml:space="preserve"> .</w:t>
      </w:r>
    </w:p>
    <w:p w:rsidR="004F3853" w:rsidRDefault="004F3853" w:rsidP="0078740B">
      <w:r>
        <w:t>Once again, the result in MATLAB are consistent:</w:t>
      </w:r>
    </w:p>
    <w:p w:rsidR="004F3853" w:rsidRDefault="004F3853" w:rsidP="004F3853">
      <w:pPr>
        <w:keepNext/>
      </w:pPr>
      <w:r>
        <w:rPr>
          <w:noProof/>
        </w:rPr>
        <w:lastRenderedPageBreak/>
        <w:drawing>
          <wp:inline distT="0" distB="0" distL="0" distR="0" wp14:anchorId="2805D6F9" wp14:editId="0314D44B">
            <wp:extent cx="5486400" cy="2895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53" w:rsidRDefault="004F3853" w:rsidP="004F3853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- MATLAB</w:t>
      </w:r>
      <w:r w:rsidRPr="00692305">
        <w:t>, magnitud</w:t>
      </w:r>
      <w:r>
        <w:t>e of the 64 points FFT of input</w:t>
      </w:r>
      <w:r w:rsidRPr="00692305">
        <w:t xml:space="preserve"> (2)</w:t>
      </w: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4F3853" w:rsidTr="004F38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>
              <w:t>k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|X(k)|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>
              <w:t>0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1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2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3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4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5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6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524288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7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8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9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10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11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12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13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14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15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16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lastRenderedPageBreak/>
              <w:t>17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18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19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20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21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22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23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24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25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26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27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28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29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30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31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32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33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34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35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36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37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38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39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40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41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42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43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44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45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46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47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lastRenderedPageBreak/>
              <w:t>48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49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50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51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52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53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54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55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56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57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58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59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60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61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Pr="00A10E98" w:rsidRDefault="004F3853" w:rsidP="004F3853">
            <w:r w:rsidRPr="00A10E98">
              <w:t>62</w:t>
            </w:r>
          </w:p>
        </w:tc>
        <w:tc>
          <w:tcPr>
            <w:tcW w:w="4315" w:type="dxa"/>
          </w:tcPr>
          <w:p w:rsidR="004F3853" w:rsidRPr="009F1E5C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  <w:tr w:rsidR="004F3853" w:rsidTr="004F38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15" w:type="dxa"/>
          </w:tcPr>
          <w:p w:rsidR="004F3853" w:rsidRDefault="004F3853" w:rsidP="004F3853">
            <w:r w:rsidRPr="00A10E98">
              <w:t>63</w:t>
            </w:r>
          </w:p>
        </w:tc>
        <w:tc>
          <w:tcPr>
            <w:tcW w:w="4315" w:type="dxa"/>
          </w:tcPr>
          <w:p w:rsidR="004F3853" w:rsidRDefault="004F3853" w:rsidP="004F38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F1E5C">
              <w:t>0</w:t>
            </w:r>
          </w:p>
        </w:tc>
      </w:tr>
    </w:tbl>
    <w:p w:rsidR="004F3853" w:rsidRPr="004F3853" w:rsidRDefault="004F3853" w:rsidP="004F3853"/>
    <w:p w:rsidR="00520906" w:rsidRDefault="00520906" w:rsidP="00520906">
      <w:pPr>
        <w:pStyle w:val="Heading1"/>
      </w:pPr>
      <w:bookmarkStart w:id="30" w:name="_Toc481848669"/>
      <w:r>
        <w:t>Attachment G</w:t>
      </w:r>
      <w:bookmarkEnd w:id="30"/>
    </w:p>
    <w:p w:rsidR="00520906" w:rsidRDefault="00520906" w:rsidP="00520906">
      <w:r>
        <w:t>As discussed with you in the lecture, we had some trouble capturing a suitable screenshot during the lab so we decided to repeat this part at the next lab session.</w:t>
      </w:r>
    </w:p>
    <w:p w:rsidR="00520906" w:rsidRPr="00520906" w:rsidRDefault="00520906" w:rsidP="00520906"/>
    <w:sectPr w:rsidR="00520906" w:rsidRPr="00520906">
      <w:footerReference w:type="default" r:id="rId14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2ED0" w:rsidRDefault="004C2ED0" w:rsidP="00C6554A">
      <w:pPr>
        <w:spacing w:before="0" w:after="0" w:line="240" w:lineRule="auto"/>
      </w:pPr>
      <w:r>
        <w:separator/>
      </w:r>
    </w:p>
  </w:endnote>
  <w:endnote w:type="continuationSeparator" w:id="0">
    <w:p w:rsidR="004C2ED0" w:rsidRDefault="004C2ED0" w:rsidP="00C655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C2ED0" w:rsidRDefault="004C2ED0">
    <w:pPr>
      <w:pStyle w:val="Footer"/>
    </w:pPr>
    <w:r>
      <w:t xml:space="preserve">Page </w:t>
    </w:r>
    <w:r>
      <w:fldChar w:fldCharType="begin"/>
    </w:r>
    <w:r>
      <w:instrText xml:space="preserve"> PAGE  \* Arabic  \* MERGEFORMAT </w:instrText>
    </w:r>
    <w:r>
      <w:fldChar w:fldCharType="separate"/>
    </w:r>
    <w:r w:rsidR="009229EF">
      <w:rPr>
        <w:noProof/>
      </w:rPr>
      <w:t>19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2ED0" w:rsidRDefault="004C2ED0" w:rsidP="00C6554A">
      <w:pPr>
        <w:spacing w:before="0" w:after="0" w:line="240" w:lineRule="auto"/>
      </w:pPr>
      <w:r>
        <w:separator/>
      </w:r>
    </w:p>
  </w:footnote>
  <w:footnote w:type="continuationSeparator" w:id="0">
    <w:p w:rsidR="004C2ED0" w:rsidRDefault="004C2ED0" w:rsidP="00C655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61E62248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DADA94F2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A0E4E5B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B4188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1E0C080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CB9E193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13A0693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93C8D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BAA6FCB4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10">
    <w:nsid w:val="01122BF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0D483622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2">
    <w:nsid w:val="29DE6CD8"/>
    <w:multiLevelType w:val="hybridMultilevel"/>
    <w:tmpl w:val="57B06F10"/>
    <w:lvl w:ilvl="0" w:tplc="96A2545A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47164D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8"/>
  </w:num>
  <w:num w:numId="3">
    <w:abstractNumId w:val="8"/>
  </w:num>
  <w:num w:numId="4">
    <w:abstractNumId w:val="9"/>
  </w:num>
  <w:num w:numId="5">
    <w:abstractNumId w:val="13"/>
  </w:num>
  <w:num w:numId="6">
    <w:abstractNumId w:val="10"/>
  </w:num>
  <w:num w:numId="7">
    <w:abstractNumId w:val="11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ttachedTemplate r:id="rId1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47BC"/>
    <w:rsid w:val="00080B72"/>
    <w:rsid w:val="0012735B"/>
    <w:rsid w:val="0017580A"/>
    <w:rsid w:val="001A579B"/>
    <w:rsid w:val="002138CE"/>
    <w:rsid w:val="002331D5"/>
    <w:rsid w:val="002554CD"/>
    <w:rsid w:val="00293B83"/>
    <w:rsid w:val="00293F0C"/>
    <w:rsid w:val="002B4294"/>
    <w:rsid w:val="00306991"/>
    <w:rsid w:val="00333D0D"/>
    <w:rsid w:val="00342A98"/>
    <w:rsid w:val="003518E3"/>
    <w:rsid w:val="0036243F"/>
    <w:rsid w:val="0036726F"/>
    <w:rsid w:val="003828DE"/>
    <w:rsid w:val="00386E03"/>
    <w:rsid w:val="003C77CB"/>
    <w:rsid w:val="003E26A9"/>
    <w:rsid w:val="00405427"/>
    <w:rsid w:val="00447702"/>
    <w:rsid w:val="0048227D"/>
    <w:rsid w:val="004C049F"/>
    <w:rsid w:val="004C2ED0"/>
    <w:rsid w:val="004F3853"/>
    <w:rsid w:val="005000E2"/>
    <w:rsid w:val="0051068D"/>
    <w:rsid w:val="005116F5"/>
    <w:rsid w:val="00520906"/>
    <w:rsid w:val="00526507"/>
    <w:rsid w:val="00557FC7"/>
    <w:rsid w:val="00571BDF"/>
    <w:rsid w:val="00576342"/>
    <w:rsid w:val="0063634B"/>
    <w:rsid w:val="006A3CE7"/>
    <w:rsid w:val="007570D7"/>
    <w:rsid w:val="0078740B"/>
    <w:rsid w:val="007A579D"/>
    <w:rsid w:val="008E2E10"/>
    <w:rsid w:val="009229EF"/>
    <w:rsid w:val="00946269"/>
    <w:rsid w:val="009E2176"/>
    <w:rsid w:val="00A674FB"/>
    <w:rsid w:val="00A71FED"/>
    <w:rsid w:val="00AB62C3"/>
    <w:rsid w:val="00AD71F8"/>
    <w:rsid w:val="00AF0407"/>
    <w:rsid w:val="00B150C0"/>
    <w:rsid w:val="00BA7FFE"/>
    <w:rsid w:val="00BB47BC"/>
    <w:rsid w:val="00BF7933"/>
    <w:rsid w:val="00C6554A"/>
    <w:rsid w:val="00D04A3A"/>
    <w:rsid w:val="00D240E5"/>
    <w:rsid w:val="00D82AD9"/>
    <w:rsid w:val="00DD4305"/>
    <w:rsid w:val="00DE0789"/>
    <w:rsid w:val="00E14F82"/>
    <w:rsid w:val="00E31864"/>
    <w:rsid w:val="00ED7C44"/>
    <w:rsid w:val="00EF3964"/>
    <w:rsid w:val="00FA4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F8241DDF-E18B-405F-84CB-B1816868A6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33D0D"/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  <w:pPr>
      <w:numPr>
        <w:numId w:val="4"/>
      </w:numPr>
    </w:pPr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2"/>
    <w:rsid w:val="00333D0D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numPr>
        <w:ilvl w:val="1"/>
      </w:num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3"/>
    <w:rsid w:val="00333D0D"/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character" w:customStyle="1" w:styleId="FooterChar">
    <w:name w:val="Footer Char"/>
    <w:basedOn w:val="DefaultParagraphFont"/>
    <w:link w:val="Footer"/>
    <w:uiPriority w:val="99"/>
    <w:rsid w:val="00C6554A"/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554A"/>
    <w:rPr>
      <w:color w:val="595959" w:themeColor="text1" w:themeTint="A6"/>
      <w:sz w:val="20"/>
      <w:szCs w:val="20"/>
      <w:lang w:eastAsia="ja-JP"/>
    </w:rPr>
  </w:style>
  <w:style w:type="paragraph" w:styleId="ListNumber">
    <w:name w:val="List Number"/>
    <w:basedOn w:val="Normal"/>
    <w:uiPriority w:val="11"/>
    <w:unhideWhenUsed/>
    <w:qFormat/>
    <w:rsid w:val="00C6554A"/>
    <w:pPr>
      <w:numPr>
        <w:numId w:val="3"/>
      </w:numPr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 w:themeColor="accent1" w:themeShade="BF"/>
        <w:bottom w:val="single" w:sz="4" w:space="10" w:color="007789" w:themeColor="accent1" w:themeShade="BF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caps w:val="0"/>
      <w:smallCaps/>
      <w:color w:val="007789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554A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C6554A"/>
    <w:pPr>
      <w:pBdr>
        <w:top w:val="single" w:sz="2" w:space="10" w:color="007789" w:themeColor="accent1" w:themeShade="BF"/>
        <w:left w:val="single" w:sz="2" w:space="10" w:color="007789" w:themeColor="accent1" w:themeShade="BF"/>
        <w:bottom w:val="single" w:sz="2" w:space="10" w:color="007789" w:themeColor="accent1" w:themeShade="BF"/>
        <w:right w:val="single" w:sz="2" w:space="10" w:color="007789" w:themeColor="accent1" w:themeShade="BF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C6554A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C6554A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C6554A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C6554A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6554A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6554A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655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6554A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6554A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C6554A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6554A"/>
    <w:rPr>
      <w:color w:val="007789" w:themeColor="accent1" w:themeShade="BF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C6554A"/>
    <w:rPr>
      <w:rFonts w:ascii="Consolas" w:hAnsi="Consolas"/>
      <w:sz w:val="22"/>
      <w:szCs w:val="20"/>
    </w:rPr>
  </w:style>
  <w:style w:type="character" w:styleId="Hyperlink">
    <w:name w:val="Hyper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paragraph" w:styleId="MacroText">
    <w:name w:val="macro"/>
    <w:link w:val="MacroTextChar"/>
    <w:uiPriority w:val="99"/>
    <w:semiHidden/>
    <w:unhideWhenUsed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rsid w:val="00C6554A"/>
    <w:rPr>
      <w:color w:val="595959" w:themeColor="text1" w:themeTint="A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C6554A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table" w:styleId="TableGrid">
    <w:name w:val="Table Grid"/>
    <w:basedOn w:val="TableNormal"/>
    <w:uiPriority w:val="39"/>
    <w:rsid w:val="00080B72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2138C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auto"/>
      <w:sz w:val="24"/>
      <w:szCs w:val="24"/>
    </w:rPr>
  </w:style>
  <w:style w:type="paragraph" w:styleId="ListParagraph">
    <w:name w:val="List Paragraph"/>
    <w:basedOn w:val="Normal"/>
    <w:uiPriority w:val="34"/>
    <w:unhideWhenUsed/>
    <w:qFormat/>
    <w:rsid w:val="00AD71F8"/>
    <w:pPr>
      <w:ind w:left="720"/>
      <w:contextualSpacing/>
    </w:pPr>
  </w:style>
  <w:style w:type="table" w:styleId="GridTable1Light">
    <w:name w:val="Grid Table 1 Light"/>
    <w:basedOn w:val="TableNormal"/>
    <w:uiPriority w:val="46"/>
    <w:rsid w:val="004C2ED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9229EF"/>
    <w:pPr>
      <w:spacing w:before="240" w:after="0" w:line="259" w:lineRule="auto"/>
      <w:contextualSpacing w:val="0"/>
      <w:outlineLvl w:val="9"/>
    </w:pPr>
    <w:rPr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229E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229E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9229E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sa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41A1545E-7196-4E55-BE7C-08D61A38BF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0</TotalTime>
  <Pages>21</Pages>
  <Words>2204</Words>
  <Characters>12567</Characters>
  <Application>Microsoft Office Word</Application>
  <DocSecurity>0</DocSecurity>
  <Lines>104</Lines>
  <Paragraphs>29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14742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Casa</dc:creator>
  <cp:keywords/>
  <dc:description/>
  <cp:lastModifiedBy>A Subscriber</cp:lastModifiedBy>
  <cp:revision>2</cp:revision>
  <dcterms:created xsi:type="dcterms:W3CDTF">2017-05-06T13:42:00Z</dcterms:created>
  <dcterms:modified xsi:type="dcterms:W3CDTF">2017-05-06T13:42:00Z</dcterms:modified>
</cp:coreProperties>
</file>